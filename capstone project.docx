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1B31E" w14:textId="0D17426E" w:rsidR="00982061" w:rsidRPr="007D022F" w:rsidRDefault="00E106A4" w:rsidP="006C4EA7">
      <w:pPr>
        <w:pStyle w:val="Subtitle"/>
        <w:rPr>
          <w:rFonts w:ascii="Times New Roman" w:hAnsi="Times New Roman" w:cs="Times New Roman"/>
          <w:sz w:val="32"/>
          <w:szCs w:val="32"/>
          <w:u w:val="single"/>
        </w:rPr>
      </w:pPr>
      <w:r>
        <w:rPr>
          <w:rFonts w:ascii="Times New Roman" w:hAnsi="Times New Roman" w:cs="Times New Roman"/>
          <w:sz w:val="32"/>
          <w:szCs w:val="32"/>
          <w:u w:val="single"/>
        </w:rPr>
        <w:t xml:space="preserve">HEALTHCARE DATASET </w:t>
      </w:r>
      <w:r w:rsidR="00C21E0A">
        <w:rPr>
          <w:rFonts w:ascii="Times New Roman" w:hAnsi="Times New Roman" w:cs="Times New Roman"/>
          <w:sz w:val="32"/>
          <w:szCs w:val="32"/>
          <w:u w:val="single"/>
        </w:rPr>
        <w:t xml:space="preserve"> </w:t>
      </w:r>
    </w:p>
    <w:p w14:paraId="377153E6" w14:textId="77777777" w:rsidR="00982061" w:rsidRPr="00B35812" w:rsidRDefault="00982061" w:rsidP="00982061">
      <w:pPr>
        <w:pStyle w:val="Subtitle"/>
        <w:rPr>
          <w:rFonts w:ascii="Times New Roman" w:hAnsi="Times New Roman" w:cs="Times New Roman"/>
          <w:sz w:val="22"/>
          <w:u w:val="single"/>
        </w:rPr>
      </w:pPr>
    </w:p>
    <w:p w14:paraId="11AC7BC5" w14:textId="77777777" w:rsidR="00982061" w:rsidRPr="00B35812" w:rsidRDefault="00982061" w:rsidP="00982061">
      <w:pPr>
        <w:pStyle w:val="Subtitle"/>
        <w:rPr>
          <w:rFonts w:ascii="Times New Roman" w:hAnsi="Times New Roman" w:cs="Times New Roman"/>
          <w:sz w:val="22"/>
          <w:u w:val="single"/>
        </w:rPr>
      </w:pPr>
    </w:p>
    <w:p w14:paraId="2114E68C" w14:textId="77777777" w:rsidR="00982061" w:rsidRPr="00B35812" w:rsidRDefault="00982061" w:rsidP="00982061">
      <w:pPr>
        <w:pStyle w:val="Subtitle"/>
        <w:rPr>
          <w:rFonts w:ascii="Times New Roman" w:hAnsi="Times New Roman" w:cs="Times New Roman"/>
          <w:sz w:val="22"/>
          <w:u w:val="single"/>
        </w:rPr>
      </w:pPr>
      <w:r w:rsidRPr="00B35812">
        <w:rPr>
          <w:rFonts w:ascii="Times New Roman" w:hAnsi="Times New Roman" w:cs="Times New Roman"/>
          <w:sz w:val="22"/>
          <w:u w:val="single"/>
        </w:rPr>
        <w:t>---------------------------------------------------------------------------------------------------</w:t>
      </w:r>
    </w:p>
    <w:p w14:paraId="39DD4241" w14:textId="4794A769" w:rsidR="004F7E23" w:rsidRDefault="00C21E0A" w:rsidP="004F7E23">
      <w:pPr>
        <w:pStyle w:val="Heading1"/>
        <w:rPr>
          <w:sz w:val="22"/>
        </w:rPr>
      </w:pPr>
      <w:r>
        <w:rPr>
          <w:sz w:val="22"/>
        </w:rPr>
        <w:t xml:space="preserve">Business Problem: </w:t>
      </w:r>
    </w:p>
    <w:p w14:paraId="5F9F43AC" w14:textId="77777777" w:rsidR="00C21E0A" w:rsidRPr="00C21E0A" w:rsidRDefault="00C21E0A" w:rsidP="00C21E0A"/>
    <w:p w14:paraId="44311DC7" w14:textId="77777777" w:rsidR="00C21E0A" w:rsidRPr="00C21E0A" w:rsidRDefault="00C21E0A" w:rsidP="00C21E0A">
      <w:pPr>
        <w:pStyle w:val="Heading1"/>
        <w:rPr>
          <w:rFonts w:eastAsiaTheme="minorHAnsi" w:cstheme="minorBidi"/>
          <w:color w:val="595959" w:themeColor="text1" w:themeTint="A6"/>
          <w:sz w:val="22"/>
          <w:u w:val="none"/>
        </w:rPr>
      </w:pPr>
      <w:r w:rsidRPr="00C21E0A">
        <w:rPr>
          <w:rFonts w:eastAsiaTheme="minorHAnsi" w:cstheme="minorBidi"/>
          <w:color w:val="595959" w:themeColor="text1" w:themeTint="A6"/>
          <w:sz w:val="22"/>
          <w:u w:val="none"/>
        </w:rPr>
        <w:t>The healthcare sector is an indispensable market, intricately intertwined with individuals' well-being. It is imperative for businesses to proactively address the challenges within this domain. Financial dynamics play a pivotal role in the equation as medical treatments can often impose substantial financial burdens. Individuals who lack adequate insurance coverage may find themselves in precarious financial situations.</w:t>
      </w:r>
    </w:p>
    <w:p w14:paraId="2B5043AB" w14:textId="77777777" w:rsidR="00C21E0A" w:rsidRPr="00C21E0A" w:rsidRDefault="00C21E0A" w:rsidP="00C21E0A">
      <w:pPr>
        <w:pStyle w:val="Heading1"/>
        <w:rPr>
          <w:rFonts w:eastAsiaTheme="minorHAnsi" w:cstheme="minorBidi"/>
          <w:color w:val="595959" w:themeColor="text1" w:themeTint="A6"/>
          <w:sz w:val="22"/>
          <w:u w:val="none"/>
        </w:rPr>
      </w:pPr>
    </w:p>
    <w:p w14:paraId="4140D1EF" w14:textId="77777777" w:rsidR="00C21E0A" w:rsidRPr="00C21E0A" w:rsidRDefault="00C21E0A" w:rsidP="00C21E0A">
      <w:pPr>
        <w:pStyle w:val="Heading1"/>
        <w:rPr>
          <w:rFonts w:eastAsiaTheme="minorHAnsi" w:cstheme="minorBidi"/>
          <w:color w:val="595959" w:themeColor="text1" w:themeTint="A6"/>
          <w:sz w:val="22"/>
          <w:u w:val="none"/>
        </w:rPr>
      </w:pPr>
      <w:r w:rsidRPr="00C21E0A">
        <w:rPr>
          <w:rFonts w:eastAsiaTheme="minorHAnsi" w:cstheme="minorBidi"/>
          <w:color w:val="595959" w:themeColor="text1" w:themeTint="A6"/>
          <w:sz w:val="22"/>
          <w:u w:val="none"/>
        </w:rPr>
        <w:t>Insurance companies operating in the healthcare space are faced with the pressing need to optimize their insurance offerings. This optimization is not solely for profitability but is also driven by the desire to mitigate risk. A healthy lifestyle and responsible health choices, such as proper nutrition and exercise, significantly reduce the likelihood of illness. Thus, insurance providers aim to promote and incentivize these behaviors among policyholders to curtail overall healthcare costs and enhance the long-term sustainability of their offerings.</w:t>
      </w:r>
    </w:p>
    <w:p w14:paraId="6EC29D5B" w14:textId="77777777" w:rsidR="00C21E0A" w:rsidRPr="00C21E0A" w:rsidRDefault="00C21E0A" w:rsidP="00C21E0A">
      <w:pPr>
        <w:pStyle w:val="Heading1"/>
        <w:rPr>
          <w:rFonts w:eastAsiaTheme="minorHAnsi" w:cstheme="minorBidi"/>
          <w:color w:val="595959" w:themeColor="text1" w:themeTint="A6"/>
          <w:sz w:val="22"/>
          <w:u w:val="none"/>
        </w:rPr>
      </w:pPr>
    </w:p>
    <w:p w14:paraId="3B1B9C9A" w14:textId="77777777" w:rsidR="00C21E0A" w:rsidRPr="00C21E0A" w:rsidRDefault="00C21E0A" w:rsidP="00C21E0A">
      <w:pPr>
        <w:pStyle w:val="Heading1"/>
        <w:rPr>
          <w:rFonts w:eastAsiaTheme="minorHAnsi" w:cstheme="minorBidi"/>
          <w:color w:val="595959" w:themeColor="text1" w:themeTint="A6"/>
          <w:sz w:val="22"/>
          <w:u w:val="none"/>
        </w:rPr>
      </w:pPr>
      <w:r w:rsidRPr="00C21E0A">
        <w:rPr>
          <w:rFonts w:eastAsiaTheme="minorHAnsi" w:cstheme="minorBidi"/>
          <w:color w:val="595959" w:themeColor="text1" w:themeTint="A6"/>
          <w:sz w:val="22"/>
          <w:u w:val="none"/>
        </w:rPr>
        <w:t>In this report, we delve into the intricate relationship between healthcare, insurance, and individual well-being. We explore how the convergence of these factors presents both challenges and opportunities in the healthcare industry.</w:t>
      </w:r>
    </w:p>
    <w:p w14:paraId="2D539331" w14:textId="77777777" w:rsidR="00C21E0A" w:rsidRPr="00C21E0A" w:rsidRDefault="00C21E0A" w:rsidP="00C21E0A">
      <w:pPr>
        <w:pStyle w:val="Heading1"/>
        <w:rPr>
          <w:rFonts w:eastAsiaTheme="minorHAnsi" w:cstheme="minorBidi"/>
          <w:color w:val="595959" w:themeColor="text1" w:themeTint="A6"/>
          <w:sz w:val="22"/>
          <w:u w:val="none"/>
        </w:rPr>
      </w:pPr>
    </w:p>
    <w:p w14:paraId="7A429112" w14:textId="77777777" w:rsidR="00C21E0A" w:rsidRPr="00C21E0A" w:rsidRDefault="00C21E0A" w:rsidP="00C21E0A">
      <w:pPr>
        <w:pStyle w:val="Heading1"/>
        <w:rPr>
          <w:rFonts w:eastAsiaTheme="minorHAnsi" w:cstheme="minorBidi"/>
          <w:color w:val="595959" w:themeColor="text1" w:themeTint="A6"/>
          <w:sz w:val="22"/>
          <w:u w:val="none"/>
        </w:rPr>
      </w:pPr>
    </w:p>
    <w:p w14:paraId="66C44A4F" w14:textId="77777777" w:rsidR="00C21E0A" w:rsidRPr="00C21E0A" w:rsidRDefault="00C21E0A" w:rsidP="00C21E0A">
      <w:pPr>
        <w:pStyle w:val="Heading1"/>
        <w:rPr>
          <w:rFonts w:eastAsiaTheme="minorHAnsi" w:cstheme="minorBidi"/>
          <w:color w:val="595959" w:themeColor="text1" w:themeTint="A6"/>
          <w:sz w:val="22"/>
          <w:u w:val="none"/>
        </w:rPr>
      </w:pPr>
    </w:p>
    <w:p w14:paraId="1363B2C3" w14:textId="77777777" w:rsidR="00C21E0A" w:rsidRDefault="00C21E0A" w:rsidP="00C21E0A">
      <w:pPr>
        <w:pStyle w:val="Heading1"/>
        <w:rPr>
          <w:rFonts w:eastAsiaTheme="minorHAnsi" w:cstheme="minorBidi"/>
          <w:color w:val="595959" w:themeColor="text1" w:themeTint="A6"/>
          <w:sz w:val="22"/>
          <w:u w:val="none"/>
        </w:rPr>
      </w:pPr>
    </w:p>
    <w:p w14:paraId="5B6F2549" w14:textId="77777777" w:rsidR="00C21E0A" w:rsidRDefault="00C21E0A" w:rsidP="00C21E0A"/>
    <w:p w14:paraId="70D3ED1F" w14:textId="77777777" w:rsidR="00C21E0A" w:rsidRDefault="00C21E0A" w:rsidP="00C21E0A"/>
    <w:p w14:paraId="6DF671E4" w14:textId="77777777" w:rsidR="00C21E0A" w:rsidRDefault="00C21E0A" w:rsidP="00C21E0A"/>
    <w:p w14:paraId="0E316E1D" w14:textId="77777777" w:rsidR="00C21E0A" w:rsidRDefault="00C21E0A" w:rsidP="00C21E0A"/>
    <w:p w14:paraId="2DCC9619" w14:textId="77777777" w:rsidR="00C21E0A" w:rsidRDefault="00C21E0A" w:rsidP="00C21E0A"/>
    <w:p w14:paraId="4FF39B3E" w14:textId="77777777" w:rsidR="00C21E0A" w:rsidRDefault="00C21E0A" w:rsidP="00C21E0A"/>
    <w:p w14:paraId="02F78884" w14:textId="77777777" w:rsidR="00C21E0A" w:rsidRPr="00C21E0A" w:rsidRDefault="00C21E0A" w:rsidP="00C21E0A"/>
    <w:p w14:paraId="784396B2" w14:textId="77777777" w:rsidR="004F7E23" w:rsidRDefault="004F7E23" w:rsidP="004F7E23">
      <w:pPr>
        <w:pStyle w:val="Heading1"/>
        <w:rPr>
          <w:rFonts w:eastAsiaTheme="minorHAnsi" w:cstheme="minorBidi"/>
          <w:color w:val="595959" w:themeColor="text1" w:themeTint="A6"/>
          <w:sz w:val="22"/>
          <w:u w:val="none"/>
        </w:rPr>
      </w:pPr>
    </w:p>
    <w:p w14:paraId="53F917C2" w14:textId="77777777" w:rsidR="004F7E23" w:rsidRDefault="00982061" w:rsidP="004F7E23">
      <w:pPr>
        <w:pStyle w:val="Heading1"/>
        <w:rPr>
          <w:sz w:val="22"/>
        </w:rPr>
      </w:pPr>
      <w:r w:rsidRPr="00B35812">
        <w:rPr>
          <w:sz w:val="22"/>
        </w:rPr>
        <w:t>Importing the Dataset</w:t>
      </w:r>
      <w:r w:rsidR="004F7E23">
        <w:rPr>
          <w:sz w:val="22"/>
        </w:rPr>
        <w:t xml:space="preserve">. </w:t>
      </w:r>
    </w:p>
    <w:p w14:paraId="1611594D" w14:textId="77777777" w:rsidR="004F7E23" w:rsidRPr="004F7E23" w:rsidRDefault="004F7E23" w:rsidP="004F7E23"/>
    <w:p w14:paraId="329BA110" w14:textId="2D4E689C" w:rsidR="00982061" w:rsidRPr="00B35812" w:rsidRDefault="00173981" w:rsidP="004F7E23">
      <w:pPr>
        <w:jc w:val="center"/>
      </w:pPr>
      <w:r w:rsidRPr="00173981">
        <w:rPr>
          <w:noProof/>
        </w:rPr>
        <w:drawing>
          <wp:inline distT="0" distB="0" distL="0" distR="0" wp14:anchorId="340FE79D" wp14:editId="098B4FC3">
            <wp:extent cx="5486400" cy="2170573"/>
            <wp:effectExtent l="0" t="0" r="0" b="1270"/>
            <wp:docPr id="90820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07560" name=""/>
                    <pic:cNvPicPr/>
                  </pic:nvPicPr>
                  <pic:blipFill rotWithShape="1">
                    <a:blip r:embed="rId7"/>
                    <a:srcRect t="1690"/>
                    <a:stretch/>
                  </pic:blipFill>
                  <pic:spPr bwMode="auto">
                    <a:xfrm>
                      <a:off x="0" y="0"/>
                      <a:ext cx="5486400" cy="2170573"/>
                    </a:xfrm>
                    <a:prstGeom prst="rect">
                      <a:avLst/>
                    </a:prstGeom>
                    <a:ln>
                      <a:noFill/>
                    </a:ln>
                    <a:extLst>
                      <a:ext uri="{53640926-AAD7-44D8-BBD7-CCE9431645EC}">
                        <a14:shadowObscured xmlns:a14="http://schemas.microsoft.com/office/drawing/2010/main"/>
                      </a:ext>
                    </a:extLst>
                  </pic:spPr>
                </pic:pic>
              </a:graphicData>
            </a:graphic>
          </wp:inline>
        </w:drawing>
      </w:r>
    </w:p>
    <w:p w14:paraId="177E9E3C" w14:textId="77777777" w:rsidR="00905BE9" w:rsidRPr="00077241" w:rsidRDefault="00233ED9" w:rsidP="00077241">
      <w:pPr>
        <w:pBdr>
          <w:top w:val="nil"/>
          <w:left w:val="nil"/>
          <w:bottom w:val="nil"/>
          <w:right w:val="nil"/>
          <w:between w:val="nil"/>
        </w:pBdr>
        <w:shd w:val="clear" w:color="auto" w:fill="FFFFFF"/>
        <w:spacing w:before="0" w:after="60" w:line="240" w:lineRule="auto"/>
        <w:jc w:val="center"/>
        <w:rPr>
          <w:rFonts w:eastAsia="Times New Roman" w:cs="Times New Roman"/>
          <w:color w:val="auto"/>
        </w:rPr>
      </w:pPr>
      <w:r w:rsidRPr="00B35812">
        <w:rPr>
          <w:rFonts w:eastAsia="Times New Roman" w:cs="Times New Roman"/>
          <w:color w:val="auto"/>
        </w:rPr>
        <w:t>Table no 1: Summary of the dataset</w:t>
      </w:r>
    </w:p>
    <w:p w14:paraId="6F8918D8" w14:textId="77777777" w:rsidR="00905BE9" w:rsidRDefault="00905BE9" w:rsidP="00905BE9">
      <w:pPr>
        <w:pStyle w:val="Heading1"/>
        <w:rPr>
          <w:sz w:val="22"/>
        </w:rPr>
      </w:pPr>
    </w:p>
    <w:p w14:paraId="798B0762" w14:textId="77777777" w:rsidR="00905BE9" w:rsidRDefault="00AF1E82" w:rsidP="00905BE9">
      <w:pPr>
        <w:pStyle w:val="Heading1"/>
        <w:rPr>
          <w:sz w:val="22"/>
        </w:rPr>
      </w:pPr>
      <w:r w:rsidRPr="00B35812">
        <w:rPr>
          <w:sz w:val="22"/>
        </w:rPr>
        <w:t>Head and Tail of the dataset:</w:t>
      </w:r>
    </w:p>
    <w:p w14:paraId="65A7309D" w14:textId="77777777" w:rsidR="00905BE9" w:rsidRPr="00905BE9" w:rsidRDefault="00905BE9" w:rsidP="00905BE9"/>
    <w:p w14:paraId="5A00D42B" w14:textId="77777777" w:rsidR="00AF1E82" w:rsidRPr="00B35812" w:rsidRDefault="00AF1E82" w:rsidP="00077241"/>
    <w:p w14:paraId="6CD86D5B" w14:textId="77777777" w:rsidR="00AF1E82" w:rsidRPr="00B35812" w:rsidRDefault="00AF1E82" w:rsidP="004F7E23">
      <w:pPr>
        <w:jc w:val="center"/>
      </w:pPr>
    </w:p>
    <w:p w14:paraId="45E81FF0" w14:textId="0EA55A76" w:rsidR="00077241" w:rsidRDefault="00173981" w:rsidP="00173981">
      <w:pPr>
        <w:pStyle w:val="Heading3"/>
        <w:rPr>
          <w:rFonts w:ascii="Times New Roman" w:eastAsia="Times New Roman" w:hAnsi="Times New Roman" w:cs="Times New Roman"/>
          <w:color w:val="000000"/>
          <w:sz w:val="22"/>
          <w:szCs w:val="22"/>
        </w:rPr>
      </w:pPr>
      <w:r w:rsidRPr="00173981">
        <w:rPr>
          <w:rFonts w:ascii="Times New Roman" w:eastAsia="Times New Roman" w:hAnsi="Times New Roman" w:cs="Times New Roman"/>
          <w:noProof/>
          <w:color w:val="000000"/>
          <w:sz w:val="22"/>
          <w:szCs w:val="22"/>
        </w:rPr>
        <w:lastRenderedPageBreak/>
        <w:drawing>
          <wp:inline distT="0" distB="0" distL="0" distR="0" wp14:anchorId="788C129E" wp14:editId="33B362F2">
            <wp:extent cx="5486400" cy="2024380"/>
            <wp:effectExtent l="0" t="0" r="0" b="0"/>
            <wp:docPr id="6819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315" name=""/>
                    <pic:cNvPicPr/>
                  </pic:nvPicPr>
                  <pic:blipFill>
                    <a:blip r:embed="rId8"/>
                    <a:stretch>
                      <a:fillRect/>
                    </a:stretch>
                  </pic:blipFill>
                  <pic:spPr>
                    <a:xfrm>
                      <a:off x="0" y="0"/>
                      <a:ext cx="5486400" cy="2024380"/>
                    </a:xfrm>
                    <a:prstGeom prst="rect">
                      <a:avLst/>
                    </a:prstGeom>
                  </pic:spPr>
                </pic:pic>
              </a:graphicData>
            </a:graphic>
          </wp:inline>
        </w:drawing>
      </w:r>
    </w:p>
    <w:p w14:paraId="751E18F8" w14:textId="77777777" w:rsidR="00077241" w:rsidRDefault="00077241" w:rsidP="00AF1E82">
      <w:pPr>
        <w:pStyle w:val="Heading3"/>
        <w:ind w:left="2160"/>
        <w:rPr>
          <w:rFonts w:ascii="Times New Roman" w:eastAsia="Times New Roman" w:hAnsi="Times New Roman" w:cs="Times New Roman"/>
          <w:color w:val="000000"/>
          <w:sz w:val="22"/>
          <w:szCs w:val="22"/>
        </w:rPr>
      </w:pPr>
    </w:p>
    <w:p w14:paraId="019BBE28" w14:textId="5A1DB11D" w:rsidR="00077241" w:rsidRDefault="00173981" w:rsidP="00173981">
      <w:pPr>
        <w:pStyle w:val="Heading3"/>
        <w:rPr>
          <w:rFonts w:ascii="Times New Roman" w:eastAsia="Times New Roman" w:hAnsi="Times New Roman" w:cs="Times New Roman"/>
          <w:color w:val="000000"/>
          <w:sz w:val="22"/>
          <w:szCs w:val="22"/>
        </w:rPr>
      </w:pPr>
      <w:r w:rsidRPr="00173981">
        <w:rPr>
          <w:rFonts w:ascii="Times New Roman" w:eastAsia="Times New Roman" w:hAnsi="Times New Roman" w:cs="Times New Roman"/>
          <w:noProof/>
          <w:color w:val="000000"/>
          <w:sz w:val="22"/>
          <w:szCs w:val="22"/>
        </w:rPr>
        <w:drawing>
          <wp:inline distT="0" distB="0" distL="0" distR="0" wp14:anchorId="40209DDF" wp14:editId="33D25341">
            <wp:extent cx="5486400" cy="2025015"/>
            <wp:effectExtent l="0" t="0" r="0" b="0"/>
            <wp:docPr id="53515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5840" name=""/>
                    <pic:cNvPicPr/>
                  </pic:nvPicPr>
                  <pic:blipFill>
                    <a:blip r:embed="rId9"/>
                    <a:stretch>
                      <a:fillRect/>
                    </a:stretch>
                  </pic:blipFill>
                  <pic:spPr>
                    <a:xfrm>
                      <a:off x="0" y="0"/>
                      <a:ext cx="5486400" cy="2025015"/>
                    </a:xfrm>
                    <a:prstGeom prst="rect">
                      <a:avLst/>
                    </a:prstGeom>
                  </pic:spPr>
                </pic:pic>
              </a:graphicData>
            </a:graphic>
          </wp:inline>
        </w:drawing>
      </w:r>
    </w:p>
    <w:p w14:paraId="4EDAC51E" w14:textId="77777777" w:rsidR="00AF1E82" w:rsidRPr="00B35812" w:rsidRDefault="00AF1E82" w:rsidP="00AF1E82">
      <w:pPr>
        <w:pStyle w:val="Heading3"/>
        <w:ind w:left="2160"/>
        <w:rPr>
          <w:sz w:val="22"/>
          <w:szCs w:val="22"/>
          <w:u w:val="single"/>
        </w:rPr>
      </w:pPr>
      <w:r w:rsidRPr="00B35812">
        <w:rPr>
          <w:rFonts w:ascii="Times New Roman" w:eastAsia="Times New Roman" w:hAnsi="Times New Roman" w:cs="Times New Roman"/>
          <w:color w:val="000000"/>
          <w:sz w:val="22"/>
          <w:szCs w:val="22"/>
        </w:rPr>
        <w:t xml:space="preserve"> Table no 2: Head and Tail of the dataset</w:t>
      </w:r>
    </w:p>
    <w:p w14:paraId="39C8FFC5" w14:textId="77777777" w:rsidR="00AF1E82" w:rsidRPr="00B35812" w:rsidRDefault="00AF1E82" w:rsidP="00AF1E82">
      <w:pPr>
        <w:pStyle w:val="Heading3"/>
        <w:rPr>
          <w:sz w:val="22"/>
          <w:szCs w:val="22"/>
          <w:u w:val="single"/>
        </w:rPr>
      </w:pPr>
    </w:p>
    <w:p w14:paraId="6F08EEC6" w14:textId="77777777" w:rsidR="00982061" w:rsidRPr="00B35812" w:rsidRDefault="00982061" w:rsidP="00AF1E82">
      <w:pPr>
        <w:pStyle w:val="Heading3"/>
        <w:rPr>
          <w:sz w:val="22"/>
          <w:szCs w:val="22"/>
          <w:u w:val="single"/>
        </w:rPr>
      </w:pPr>
      <w:r w:rsidRPr="00B35812">
        <w:rPr>
          <w:sz w:val="22"/>
          <w:szCs w:val="22"/>
          <w:u w:val="single"/>
        </w:rPr>
        <w:t>Inferences:</w:t>
      </w:r>
    </w:p>
    <w:p w14:paraId="44BD0356" w14:textId="77777777" w:rsidR="00C56129" w:rsidRPr="00B35812" w:rsidRDefault="00C56129" w:rsidP="00C56129">
      <w:pPr>
        <w:pStyle w:val="NoSpacing"/>
        <w:jc w:val="both"/>
        <w:rPr>
          <w:rFonts w:ascii="Times New Roman" w:hAnsi="Times New Roman" w:cs="Times New Roman"/>
        </w:rPr>
      </w:pPr>
    </w:p>
    <w:p w14:paraId="2235D92E" w14:textId="77777777" w:rsidR="00C56129" w:rsidRPr="00B35812" w:rsidRDefault="00C56129" w:rsidP="00C56129">
      <w:pPr>
        <w:pStyle w:val="NoSpacing"/>
        <w:numPr>
          <w:ilvl w:val="0"/>
          <w:numId w:val="19"/>
        </w:numPr>
        <w:jc w:val="both"/>
        <w:rPr>
          <w:rFonts w:ascii="Times New Roman" w:hAnsi="Times New Roman" w:cs="Times New Roman"/>
        </w:rPr>
      </w:pPr>
      <w:r w:rsidRPr="00B35812">
        <w:rPr>
          <w:rFonts w:ascii="Times New Roman" w:hAnsi="Times New Roman" w:cs="Times New Roman"/>
        </w:rPr>
        <w:t xml:space="preserve">The first ten rows of the dataset which is the head of the dataset and the last ten rows of the dataset which is the tail of the dataset. </w:t>
      </w:r>
    </w:p>
    <w:p w14:paraId="06D97283" w14:textId="17A73D6E" w:rsidR="00C56129" w:rsidRPr="00B35812" w:rsidRDefault="00C56129" w:rsidP="00C56129">
      <w:pPr>
        <w:pStyle w:val="NoSpacing"/>
        <w:numPr>
          <w:ilvl w:val="0"/>
          <w:numId w:val="19"/>
        </w:numPr>
        <w:jc w:val="both"/>
        <w:rPr>
          <w:rFonts w:ascii="Times New Roman" w:hAnsi="Times New Roman" w:cs="Times New Roman"/>
        </w:rPr>
      </w:pPr>
      <w:r w:rsidRPr="00B35812">
        <w:rPr>
          <w:rFonts w:ascii="Times New Roman" w:hAnsi="Times New Roman" w:cs="Times New Roman"/>
        </w:rPr>
        <w:t xml:space="preserve">There are a total of </w:t>
      </w:r>
      <w:r w:rsidR="00E43881">
        <w:rPr>
          <w:rFonts w:ascii="Times New Roman" w:hAnsi="Times New Roman" w:cs="Times New Roman"/>
        </w:rPr>
        <w:t>2</w:t>
      </w:r>
      <w:r w:rsidR="00173981">
        <w:rPr>
          <w:rFonts w:ascii="Times New Roman" w:hAnsi="Times New Roman" w:cs="Times New Roman"/>
        </w:rPr>
        <w:t>5000</w:t>
      </w:r>
      <w:r w:rsidR="004F7E23">
        <w:rPr>
          <w:rFonts w:ascii="Times New Roman" w:hAnsi="Times New Roman" w:cs="Times New Roman"/>
        </w:rPr>
        <w:t xml:space="preserve"> </w:t>
      </w:r>
      <w:r w:rsidRPr="00B35812">
        <w:rPr>
          <w:rFonts w:ascii="Times New Roman" w:hAnsi="Times New Roman" w:cs="Times New Roman"/>
        </w:rPr>
        <w:t xml:space="preserve">entries in the dataset. </w:t>
      </w:r>
    </w:p>
    <w:p w14:paraId="5F0AB2ED" w14:textId="05BDC5BC" w:rsidR="00C56129" w:rsidRDefault="00C56129" w:rsidP="00C56129">
      <w:pPr>
        <w:pStyle w:val="NoSpacing"/>
        <w:numPr>
          <w:ilvl w:val="0"/>
          <w:numId w:val="19"/>
        </w:numPr>
        <w:jc w:val="both"/>
        <w:rPr>
          <w:rFonts w:ascii="Times New Roman" w:hAnsi="Times New Roman" w:cs="Times New Roman"/>
        </w:rPr>
      </w:pPr>
      <w:r w:rsidRPr="00B35812">
        <w:rPr>
          <w:rFonts w:ascii="Times New Roman" w:hAnsi="Times New Roman" w:cs="Times New Roman"/>
        </w:rPr>
        <w:t>The dataset has</w:t>
      </w:r>
      <w:r w:rsidR="00077241">
        <w:rPr>
          <w:rFonts w:ascii="Times New Roman" w:hAnsi="Times New Roman" w:cs="Times New Roman"/>
        </w:rPr>
        <w:t xml:space="preserve"> </w:t>
      </w:r>
      <w:r w:rsidR="00E43881">
        <w:rPr>
          <w:rFonts w:ascii="Times New Roman" w:hAnsi="Times New Roman" w:cs="Times New Roman"/>
        </w:rPr>
        <w:t>2</w:t>
      </w:r>
      <w:r w:rsidR="00173981">
        <w:rPr>
          <w:rFonts w:ascii="Times New Roman" w:hAnsi="Times New Roman" w:cs="Times New Roman"/>
        </w:rPr>
        <w:t>5000</w:t>
      </w:r>
      <w:r w:rsidR="004F7E23">
        <w:rPr>
          <w:rFonts w:ascii="Times New Roman" w:hAnsi="Times New Roman" w:cs="Times New Roman"/>
        </w:rPr>
        <w:t xml:space="preserve"> rows and </w:t>
      </w:r>
      <w:r w:rsidR="00173981">
        <w:rPr>
          <w:rFonts w:ascii="Times New Roman" w:hAnsi="Times New Roman" w:cs="Times New Roman"/>
        </w:rPr>
        <w:t>24</w:t>
      </w:r>
      <w:r w:rsidR="004F7E23">
        <w:rPr>
          <w:rFonts w:ascii="Times New Roman" w:hAnsi="Times New Roman" w:cs="Times New Roman"/>
        </w:rPr>
        <w:t xml:space="preserve"> columns. </w:t>
      </w:r>
      <w:r w:rsidRPr="00B35812">
        <w:rPr>
          <w:rFonts w:ascii="Times New Roman" w:hAnsi="Times New Roman" w:cs="Times New Roman"/>
        </w:rPr>
        <w:t xml:space="preserve"> </w:t>
      </w:r>
    </w:p>
    <w:p w14:paraId="387F15CD" w14:textId="77777777" w:rsidR="00B73347" w:rsidRDefault="00B73347" w:rsidP="00B73347">
      <w:pPr>
        <w:pStyle w:val="NoSpacing"/>
        <w:ind w:left="360"/>
        <w:jc w:val="both"/>
        <w:rPr>
          <w:rFonts w:ascii="Times New Roman" w:hAnsi="Times New Roman" w:cs="Times New Roman"/>
        </w:rPr>
      </w:pPr>
    </w:p>
    <w:p w14:paraId="7E741BEE" w14:textId="77777777" w:rsidR="00077241" w:rsidRDefault="00077241" w:rsidP="00B73347">
      <w:pPr>
        <w:pStyle w:val="NoSpacing"/>
        <w:ind w:left="360"/>
        <w:jc w:val="both"/>
        <w:rPr>
          <w:rFonts w:ascii="Times New Roman" w:hAnsi="Times New Roman" w:cs="Times New Roman"/>
        </w:rPr>
      </w:pPr>
    </w:p>
    <w:p w14:paraId="71E9A49D" w14:textId="77777777" w:rsidR="00173981" w:rsidRDefault="00173981" w:rsidP="00077241">
      <w:pPr>
        <w:pStyle w:val="Heading1"/>
        <w:rPr>
          <w:sz w:val="22"/>
        </w:rPr>
      </w:pPr>
    </w:p>
    <w:p w14:paraId="2EDF19D7" w14:textId="77777777" w:rsidR="00173981" w:rsidRDefault="00173981" w:rsidP="00077241">
      <w:pPr>
        <w:pStyle w:val="Heading1"/>
        <w:rPr>
          <w:sz w:val="22"/>
        </w:rPr>
      </w:pPr>
    </w:p>
    <w:p w14:paraId="53E40D07" w14:textId="77777777" w:rsidR="00173981" w:rsidRDefault="00173981" w:rsidP="00077241">
      <w:pPr>
        <w:pStyle w:val="Heading1"/>
        <w:rPr>
          <w:sz w:val="22"/>
        </w:rPr>
      </w:pPr>
    </w:p>
    <w:p w14:paraId="6CF92F86" w14:textId="77777777" w:rsidR="00173981" w:rsidRDefault="00173981" w:rsidP="00077241">
      <w:pPr>
        <w:pStyle w:val="Heading1"/>
        <w:rPr>
          <w:sz w:val="22"/>
        </w:rPr>
      </w:pPr>
    </w:p>
    <w:p w14:paraId="73B286D1" w14:textId="77777777" w:rsidR="00173981" w:rsidRDefault="00173981" w:rsidP="00077241">
      <w:pPr>
        <w:pStyle w:val="Heading1"/>
        <w:rPr>
          <w:sz w:val="22"/>
        </w:rPr>
      </w:pPr>
    </w:p>
    <w:p w14:paraId="034DD280" w14:textId="77777777" w:rsidR="00173981" w:rsidRDefault="00173981" w:rsidP="00173981"/>
    <w:p w14:paraId="690C419E" w14:textId="77777777" w:rsidR="00173981" w:rsidRPr="00173981" w:rsidRDefault="00173981" w:rsidP="00173981"/>
    <w:p w14:paraId="2AAD781E" w14:textId="77777777" w:rsidR="00173981" w:rsidRDefault="00173981" w:rsidP="00077241">
      <w:pPr>
        <w:pStyle w:val="Heading1"/>
        <w:rPr>
          <w:sz w:val="22"/>
        </w:rPr>
      </w:pPr>
    </w:p>
    <w:p w14:paraId="47607E15" w14:textId="51D13C1D" w:rsidR="00077241" w:rsidRDefault="00077241" w:rsidP="00077241">
      <w:pPr>
        <w:pStyle w:val="Heading1"/>
        <w:rPr>
          <w:sz w:val="22"/>
        </w:rPr>
      </w:pPr>
      <w:r>
        <w:rPr>
          <w:sz w:val="22"/>
        </w:rPr>
        <w:t>Describing</w:t>
      </w:r>
      <w:r w:rsidRPr="00B35812">
        <w:rPr>
          <w:sz w:val="22"/>
        </w:rPr>
        <w:t xml:space="preserve"> the </w:t>
      </w:r>
      <w:r w:rsidR="00173981">
        <w:rPr>
          <w:sz w:val="22"/>
        </w:rPr>
        <w:t>datase</w:t>
      </w:r>
      <w:r w:rsidRPr="00B35812">
        <w:rPr>
          <w:sz w:val="22"/>
        </w:rPr>
        <w:t>t:</w:t>
      </w:r>
    </w:p>
    <w:p w14:paraId="5BD1D8F3" w14:textId="77777777" w:rsidR="00077241" w:rsidRDefault="00077241" w:rsidP="00B73347">
      <w:pPr>
        <w:pStyle w:val="NoSpacing"/>
        <w:ind w:left="360"/>
        <w:jc w:val="both"/>
        <w:rPr>
          <w:rFonts w:ascii="Times New Roman" w:hAnsi="Times New Roman" w:cs="Times New Roman"/>
        </w:rPr>
      </w:pPr>
    </w:p>
    <w:p w14:paraId="1C7CBCA5" w14:textId="77777777" w:rsidR="00077241" w:rsidRDefault="00077241" w:rsidP="00B73347">
      <w:pPr>
        <w:pStyle w:val="NoSpacing"/>
        <w:ind w:left="360"/>
        <w:jc w:val="both"/>
        <w:rPr>
          <w:rFonts w:ascii="Times New Roman" w:hAnsi="Times New Roman" w:cs="Times New Roman"/>
        </w:rPr>
      </w:pPr>
    </w:p>
    <w:p w14:paraId="785DBBA9" w14:textId="77777777" w:rsidR="00077241" w:rsidRDefault="00077241" w:rsidP="00B73347">
      <w:pPr>
        <w:pStyle w:val="NoSpacing"/>
        <w:ind w:left="360"/>
        <w:jc w:val="both"/>
        <w:rPr>
          <w:rFonts w:ascii="Times New Roman" w:hAnsi="Times New Roman" w:cs="Times New Roman"/>
        </w:rPr>
      </w:pPr>
    </w:p>
    <w:p w14:paraId="3EF54BAA" w14:textId="65BD46A0" w:rsidR="00077241" w:rsidRDefault="00173981" w:rsidP="00B73347">
      <w:pPr>
        <w:pStyle w:val="NoSpacing"/>
        <w:ind w:left="360"/>
        <w:jc w:val="both"/>
        <w:rPr>
          <w:rFonts w:ascii="Times New Roman" w:hAnsi="Times New Roman" w:cs="Times New Roman"/>
        </w:rPr>
      </w:pPr>
      <w:r>
        <w:rPr>
          <w:rFonts w:ascii="Times New Roman" w:hAnsi="Times New Roman" w:cs="Times New Roman"/>
        </w:rPr>
        <w:t xml:space="preserve">    </w:t>
      </w:r>
      <w:r w:rsidRPr="00173981">
        <w:rPr>
          <w:rFonts w:ascii="Times New Roman" w:hAnsi="Times New Roman" w:cs="Times New Roman"/>
          <w:noProof/>
        </w:rPr>
        <w:drawing>
          <wp:inline distT="0" distB="0" distL="0" distR="0" wp14:anchorId="69236707" wp14:editId="0E345BBA">
            <wp:extent cx="4527783" cy="3295819"/>
            <wp:effectExtent l="0" t="0" r="6350" b="0"/>
            <wp:docPr id="5769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4427" name=""/>
                    <pic:cNvPicPr/>
                  </pic:nvPicPr>
                  <pic:blipFill>
                    <a:blip r:embed="rId10"/>
                    <a:stretch>
                      <a:fillRect/>
                    </a:stretch>
                  </pic:blipFill>
                  <pic:spPr>
                    <a:xfrm>
                      <a:off x="0" y="0"/>
                      <a:ext cx="4527783" cy="3295819"/>
                    </a:xfrm>
                    <a:prstGeom prst="rect">
                      <a:avLst/>
                    </a:prstGeom>
                  </pic:spPr>
                </pic:pic>
              </a:graphicData>
            </a:graphic>
          </wp:inline>
        </w:drawing>
      </w:r>
    </w:p>
    <w:p w14:paraId="6364899B" w14:textId="77777777" w:rsidR="00077241" w:rsidRDefault="00077241" w:rsidP="00077241">
      <w:pPr>
        <w:pStyle w:val="Heading3"/>
        <w:ind w:left="2160"/>
        <w:rPr>
          <w:rFonts w:ascii="Times New Roman" w:eastAsia="Times New Roman" w:hAnsi="Times New Roman" w:cs="Times New Roman"/>
          <w:color w:val="000000"/>
          <w:sz w:val="22"/>
          <w:szCs w:val="22"/>
        </w:rPr>
      </w:pPr>
    </w:p>
    <w:p w14:paraId="22FFD8C6" w14:textId="77777777" w:rsidR="00077241" w:rsidRPr="00B35812" w:rsidRDefault="00077241" w:rsidP="00077241">
      <w:pPr>
        <w:pStyle w:val="Heading3"/>
        <w:ind w:left="2160"/>
        <w:rPr>
          <w:sz w:val="22"/>
          <w:szCs w:val="22"/>
          <w:u w:val="single"/>
        </w:rPr>
      </w:pPr>
      <w:r w:rsidRPr="00B35812">
        <w:rPr>
          <w:rFonts w:ascii="Times New Roman" w:eastAsia="Times New Roman" w:hAnsi="Times New Roman" w:cs="Times New Roman"/>
          <w:color w:val="000000"/>
          <w:sz w:val="22"/>
          <w:szCs w:val="22"/>
        </w:rPr>
        <w:t xml:space="preserve"> Table no </w:t>
      </w:r>
      <w:r>
        <w:rPr>
          <w:rFonts w:ascii="Times New Roman" w:eastAsia="Times New Roman" w:hAnsi="Times New Roman" w:cs="Times New Roman"/>
          <w:color w:val="000000"/>
          <w:sz w:val="22"/>
          <w:szCs w:val="22"/>
        </w:rPr>
        <w:t>3</w:t>
      </w:r>
      <w:r w:rsidRPr="00B35812">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Description of the dataset</w:t>
      </w:r>
    </w:p>
    <w:p w14:paraId="4C2BF91F" w14:textId="77777777" w:rsidR="00B73347" w:rsidRDefault="00B73347" w:rsidP="00B73347">
      <w:pPr>
        <w:pStyle w:val="NoSpacing"/>
        <w:ind w:left="360"/>
        <w:jc w:val="both"/>
        <w:rPr>
          <w:rFonts w:ascii="Times New Roman" w:hAnsi="Times New Roman" w:cs="Times New Roman"/>
        </w:rPr>
      </w:pPr>
    </w:p>
    <w:p w14:paraId="4E010842" w14:textId="77777777" w:rsidR="00077241" w:rsidRDefault="00077241" w:rsidP="00B73347">
      <w:pPr>
        <w:pStyle w:val="NoSpacing"/>
        <w:ind w:left="360"/>
        <w:jc w:val="both"/>
        <w:rPr>
          <w:rFonts w:ascii="Times New Roman" w:hAnsi="Times New Roman" w:cs="Times New Roman"/>
        </w:rPr>
      </w:pPr>
    </w:p>
    <w:p w14:paraId="18A69855" w14:textId="77777777" w:rsidR="00077241" w:rsidRDefault="00077241" w:rsidP="00B73347">
      <w:pPr>
        <w:pStyle w:val="NoSpacing"/>
        <w:ind w:left="360"/>
        <w:jc w:val="both"/>
        <w:rPr>
          <w:rFonts w:ascii="Times New Roman" w:hAnsi="Times New Roman" w:cs="Times New Roman"/>
        </w:rPr>
      </w:pPr>
    </w:p>
    <w:p w14:paraId="7B8496A6" w14:textId="77777777" w:rsidR="00077241" w:rsidRDefault="00077241" w:rsidP="00173981">
      <w:pPr>
        <w:pStyle w:val="NoSpacing"/>
        <w:jc w:val="both"/>
        <w:rPr>
          <w:rFonts w:ascii="Times New Roman" w:hAnsi="Times New Roman" w:cs="Times New Roman"/>
        </w:rPr>
      </w:pPr>
    </w:p>
    <w:p w14:paraId="310089EB" w14:textId="77777777" w:rsidR="00173981" w:rsidRDefault="00173981" w:rsidP="00173981">
      <w:pPr>
        <w:pStyle w:val="NoSpacing"/>
        <w:jc w:val="both"/>
        <w:rPr>
          <w:rFonts w:ascii="Times New Roman" w:hAnsi="Times New Roman" w:cs="Times New Roman"/>
        </w:rPr>
      </w:pPr>
    </w:p>
    <w:p w14:paraId="3E6EA9ED" w14:textId="77777777" w:rsidR="00173981" w:rsidRDefault="00173981" w:rsidP="00173981">
      <w:pPr>
        <w:pStyle w:val="NoSpacing"/>
        <w:jc w:val="both"/>
        <w:rPr>
          <w:rFonts w:ascii="Times New Roman" w:hAnsi="Times New Roman" w:cs="Times New Roman"/>
        </w:rPr>
      </w:pPr>
    </w:p>
    <w:p w14:paraId="77CDE7A4" w14:textId="77777777" w:rsidR="00173981" w:rsidRDefault="00173981" w:rsidP="00173981">
      <w:pPr>
        <w:pStyle w:val="NoSpacing"/>
        <w:jc w:val="both"/>
        <w:rPr>
          <w:rFonts w:ascii="Times New Roman" w:hAnsi="Times New Roman" w:cs="Times New Roman"/>
        </w:rPr>
      </w:pPr>
    </w:p>
    <w:p w14:paraId="78A1F2C8" w14:textId="77777777" w:rsidR="00173981" w:rsidRDefault="00173981" w:rsidP="00173981">
      <w:pPr>
        <w:pStyle w:val="NoSpacing"/>
        <w:jc w:val="both"/>
        <w:rPr>
          <w:rFonts w:ascii="Times New Roman" w:hAnsi="Times New Roman" w:cs="Times New Roman"/>
        </w:rPr>
      </w:pPr>
    </w:p>
    <w:p w14:paraId="2F9601CE" w14:textId="77777777" w:rsidR="00173981" w:rsidRDefault="00173981" w:rsidP="00173981">
      <w:pPr>
        <w:pStyle w:val="NoSpacing"/>
        <w:jc w:val="both"/>
        <w:rPr>
          <w:rFonts w:ascii="Times New Roman" w:hAnsi="Times New Roman" w:cs="Times New Roman"/>
        </w:rPr>
      </w:pPr>
    </w:p>
    <w:p w14:paraId="5060F097" w14:textId="77777777" w:rsidR="00173981" w:rsidRDefault="00173981" w:rsidP="00173981">
      <w:pPr>
        <w:pStyle w:val="NoSpacing"/>
        <w:jc w:val="both"/>
        <w:rPr>
          <w:rFonts w:ascii="Times New Roman" w:hAnsi="Times New Roman" w:cs="Times New Roman"/>
        </w:rPr>
      </w:pPr>
    </w:p>
    <w:p w14:paraId="796A7536" w14:textId="77777777" w:rsidR="00173981" w:rsidRDefault="00173981" w:rsidP="00173981">
      <w:pPr>
        <w:pStyle w:val="NoSpacing"/>
        <w:jc w:val="both"/>
        <w:rPr>
          <w:rFonts w:ascii="Times New Roman" w:hAnsi="Times New Roman" w:cs="Times New Roman"/>
        </w:rPr>
      </w:pPr>
    </w:p>
    <w:p w14:paraId="49C69297" w14:textId="77777777" w:rsidR="00173981" w:rsidRDefault="00173981" w:rsidP="00173981">
      <w:pPr>
        <w:pStyle w:val="NoSpacing"/>
        <w:jc w:val="both"/>
        <w:rPr>
          <w:rFonts w:ascii="Times New Roman" w:hAnsi="Times New Roman" w:cs="Times New Roman"/>
        </w:rPr>
      </w:pPr>
    </w:p>
    <w:p w14:paraId="2F6397A4" w14:textId="77777777" w:rsidR="00173981" w:rsidRDefault="00173981" w:rsidP="00173981">
      <w:pPr>
        <w:pStyle w:val="NoSpacing"/>
        <w:jc w:val="both"/>
        <w:rPr>
          <w:rFonts w:ascii="Times New Roman" w:hAnsi="Times New Roman" w:cs="Times New Roman"/>
        </w:rPr>
      </w:pPr>
    </w:p>
    <w:p w14:paraId="67120AC3" w14:textId="77777777" w:rsidR="00173981" w:rsidRDefault="00173981" w:rsidP="00173981">
      <w:pPr>
        <w:pStyle w:val="NoSpacing"/>
        <w:jc w:val="both"/>
        <w:rPr>
          <w:rFonts w:ascii="Times New Roman" w:hAnsi="Times New Roman" w:cs="Times New Roman"/>
        </w:rPr>
      </w:pPr>
    </w:p>
    <w:p w14:paraId="6EEECEA1" w14:textId="77777777" w:rsidR="00173981" w:rsidRDefault="00173981" w:rsidP="00173981">
      <w:pPr>
        <w:pStyle w:val="NoSpacing"/>
        <w:jc w:val="both"/>
        <w:rPr>
          <w:rFonts w:ascii="Times New Roman" w:hAnsi="Times New Roman" w:cs="Times New Roman"/>
        </w:rPr>
      </w:pPr>
    </w:p>
    <w:p w14:paraId="0F454C2A" w14:textId="77777777" w:rsidR="00173981" w:rsidRDefault="00173981" w:rsidP="00173981">
      <w:pPr>
        <w:pStyle w:val="NoSpacing"/>
        <w:jc w:val="both"/>
        <w:rPr>
          <w:rFonts w:ascii="Times New Roman" w:hAnsi="Times New Roman" w:cs="Times New Roman"/>
        </w:rPr>
      </w:pPr>
    </w:p>
    <w:p w14:paraId="1D45101A" w14:textId="77777777" w:rsidR="00173981" w:rsidRDefault="00173981" w:rsidP="00173981">
      <w:pPr>
        <w:pStyle w:val="NoSpacing"/>
        <w:jc w:val="both"/>
        <w:rPr>
          <w:rFonts w:ascii="Times New Roman" w:hAnsi="Times New Roman" w:cs="Times New Roman"/>
        </w:rPr>
      </w:pPr>
    </w:p>
    <w:p w14:paraId="4F60B0F0" w14:textId="77777777" w:rsidR="00173981" w:rsidRDefault="00173981" w:rsidP="00173981">
      <w:pPr>
        <w:pStyle w:val="NoSpacing"/>
        <w:jc w:val="both"/>
        <w:rPr>
          <w:rFonts w:ascii="Times New Roman" w:hAnsi="Times New Roman" w:cs="Times New Roman"/>
        </w:rPr>
      </w:pPr>
    </w:p>
    <w:p w14:paraId="28945C30" w14:textId="77777777" w:rsidR="001E0780" w:rsidRDefault="001E0780" w:rsidP="001E0780">
      <w:pPr>
        <w:pStyle w:val="Heading1"/>
        <w:rPr>
          <w:sz w:val="22"/>
        </w:rPr>
      </w:pPr>
      <w:r w:rsidRPr="00B35812">
        <w:rPr>
          <w:sz w:val="22"/>
        </w:rPr>
        <w:lastRenderedPageBreak/>
        <w:t xml:space="preserve">Checking for Null Values </w:t>
      </w:r>
    </w:p>
    <w:p w14:paraId="5EA156E8" w14:textId="77777777" w:rsidR="005C4177" w:rsidRPr="005C4177" w:rsidRDefault="005C4177" w:rsidP="005C4177"/>
    <w:p w14:paraId="6E8FE855" w14:textId="1BAF1DBA" w:rsidR="00CA3E82" w:rsidRDefault="00173981" w:rsidP="00622594">
      <w:pPr>
        <w:jc w:val="center"/>
        <w:rPr>
          <w:rFonts w:cs="Times New Roman"/>
        </w:rPr>
      </w:pPr>
      <w:r w:rsidRPr="00173981">
        <w:rPr>
          <w:rFonts w:cs="Times New Roman"/>
          <w:noProof/>
        </w:rPr>
        <w:drawing>
          <wp:inline distT="0" distB="0" distL="0" distR="0" wp14:anchorId="28142E8E" wp14:editId="294ACA17">
            <wp:extent cx="1612983" cy="2305168"/>
            <wp:effectExtent l="0" t="0" r="6350" b="0"/>
            <wp:docPr id="141034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9526" name=""/>
                    <pic:cNvPicPr/>
                  </pic:nvPicPr>
                  <pic:blipFill>
                    <a:blip r:embed="rId11"/>
                    <a:stretch>
                      <a:fillRect/>
                    </a:stretch>
                  </pic:blipFill>
                  <pic:spPr>
                    <a:xfrm>
                      <a:off x="0" y="0"/>
                      <a:ext cx="1612983" cy="2305168"/>
                    </a:xfrm>
                    <a:prstGeom prst="rect">
                      <a:avLst/>
                    </a:prstGeom>
                  </pic:spPr>
                </pic:pic>
              </a:graphicData>
            </a:graphic>
          </wp:inline>
        </w:drawing>
      </w:r>
    </w:p>
    <w:p w14:paraId="753D5C6B" w14:textId="77777777" w:rsidR="00173981" w:rsidRDefault="00173981" w:rsidP="00622594">
      <w:pPr>
        <w:jc w:val="center"/>
        <w:rPr>
          <w:rFonts w:cs="Times New Roman"/>
        </w:rPr>
      </w:pPr>
    </w:p>
    <w:p w14:paraId="3DC3FCFF" w14:textId="5CD9416A" w:rsidR="00173981" w:rsidRDefault="00173981" w:rsidP="00622594">
      <w:pPr>
        <w:jc w:val="center"/>
        <w:rPr>
          <w:rFonts w:cs="Times New Roman"/>
        </w:rPr>
      </w:pPr>
      <w:r w:rsidRPr="00173981">
        <w:rPr>
          <w:rFonts w:cs="Times New Roman"/>
          <w:noProof/>
        </w:rPr>
        <w:drawing>
          <wp:inline distT="0" distB="0" distL="0" distR="0" wp14:anchorId="15AF7A3E" wp14:editId="7611140F">
            <wp:extent cx="1492898" cy="2226018"/>
            <wp:effectExtent l="0" t="0" r="0" b="3175"/>
            <wp:docPr id="6215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44504" name=""/>
                    <pic:cNvPicPr/>
                  </pic:nvPicPr>
                  <pic:blipFill>
                    <a:blip r:embed="rId12"/>
                    <a:stretch>
                      <a:fillRect/>
                    </a:stretch>
                  </pic:blipFill>
                  <pic:spPr>
                    <a:xfrm>
                      <a:off x="0" y="0"/>
                      <a:ext cx="1495889" cy="2230478"/>
                    </a:xfrm>
                    <a:prstGeom prst="rect">
                      <a:avLst/>
                    </a:prstGeom>
                  </pic:spPr>
                </pic:pic>
              </a:graphicData>
            </a:graphic>
          </wp:inline>
        </w:drawing>
      </w:r>
    </w:p>
    <w:p w14:paraId="21D0EDDB" w14:textId="77777777" w:rsidR="00622594" w:rsidRDefault="00622594" w:rsidP="00622594">
      <w:pPr>
        <w:jc w:val="center"/>
        <w:rPr>
          <w:rFonts w:cs="Times New Roman"/>
        </w:rPr>
      </w:pPr>
    </w:p>
    <w:p w14:paraId="6741B077" w14:textId="77777777" w:rsidR="00B73347" w:rsidRDefault="00622594" w:rsidP="00B73347">
      <w:pPr>
        <w:jc w:val="center"/>
        <w:rPr>
          <w:rFonts w:eastAsia="Times New Roman" w:cs="Times New Roman"/>
          <w:color w:val="000000"/>
        </w:rPr>
      </w:pPr>
      <w:r w:rsidRPr="00B35812">
        <w:rPr>
          <w:rFonts w:eastAsia="Times New Roman" w:cs="Times New Roman"/>
          <w:color w:val="000000"/>
        </w:rPr>
        <w:t xml:space="preserve">Table no </w:t>
      </w:r>
      <w:proofErr w:type="gramStart"/>
      <w:r w:rsidR="00077241">
        <w:rPr>
          <w:rFonts w:eastAsia="Times New Roman" w:cs="Times New Roman"/>
          <w:color w:val="000000"/>
        </w:rPr>
        <w:t>4</w:t>
      </w:r>
      <w:r>
        <w:rPr>
          <w:rFonts w:eastAsia="Times New Roman" w:cs="Times New Roman"/>
          <w:color w:val="000000"/>
        </w:rPr>
        <w:t xml:space="preserve"> </w:t>
      </w:r>
      <w:r w:rsidRPr="00B35812">
        <w:rPr>
          <w:rFonts w:eastAsia="Times New Roman" w:cs="Times New Roman"/>
          <w:color w:val="000000"/>
        </w:rPr>
        <w:t>:</w:t>
      </w:r>
      <w:proofErr w:type="gramEnd"/>
      <w:r w:rsidRPr="00B35812">
        <w:rPr>
          <w:rFonts w:eastAsia="Times New Roman" w:cs="Times New Roman"/>
          <w:color w:val="000000"/>
        </w:rPr>
        <w:t xml:space="preserve"> </w:t>
      </w:r>
      <w:r>
        <w:rPr>
          <w:rFonts w:eastAsia="Times New Roman" w:cs="Times New Roman"/>
          <w:color w:val="000000"/>
        </w:rPr>
        <w:t>Sum of Null Values</w:t>
      </w:r>
    </w:p>
    <w:p w14:paraId="4DBAE454" w14:textId="77777777" w:rsidR="00173981" w:rsidRDefault="00173981" w:rsidP="00B73347">
      <w:pPr>
        <w:jc w:val="center"/>
        <w:rPr>
          <w:rFonts w:eastAsia="Times New Roman" w:cs="Times New Roman"/>
          <w:color w:val="000000"/>
        </w:rPr>
      </w:pPr>
    </w:p>
    <w:p w14:paraId="583446CA" w14:textId="77777777" w:rsidR="00173981" w:rsidRDefault="00173981" w:rsidP="00B73347">
      <w:pPr>
        <w:jc w:val="center"/>
        <w:rPr>
          <w:rFonts w:eastAsia="Times New Roman" w:cs="Times New Roman"/>
          <w:color w:val="000000"/>
        </w:rPr>
      </w:pPr>
    </w:p>
    <w:p w14:paraId="76AC6BA7" w14:textId="77777777" w:rsidR="00E43881" w:rsidRDefault="00E43881" w:rsidP="00173981">
      <w:pPr>
        <w:rPr>
          <w:rFonts w:eastAsia="Times New Roman" w:cs="Times New Roman"/>
          <w:color w:val="000000"/>
        </w:rPr>
      </w:pPr>
    </w:p>
    <w:p w14:paraId="4FAAE7D1" w14:textId="77777777" w:rsidR="00622594" w:rsidRPr="00B35812" w:rsidRDefault="00622594" w:rsidP="00622594">
      <w:pPr>
        <w:jc w:val="center"/>
        <w:rPr>
          <w:rFonts w:cs="Times New Roman"/>
        </w:rPr>
      </w:pPr>
    </w:p>
    <w:p w14:paraId="6A8C2A65" w14:textId="77777777" w:rsidR="001E0780" w:rsidRPr="0090033E" w:rsidRDefault="00077241" w:rsidP="0090033E">
      <w:pPr>
        <w:pStyle w:val="Heading1"/>
        <w:rPr>
          <w:sz w:val="22"/>
        </w:rPr>
      </w:pPr>
      <w:r>
        <w:rPr>
          <w:sz w:val="22"/>
        </w:rPr>
        <w:lastRenderedPageBreak/>
        <w:t xml:space="preserve">Checking for </w:t>
      </w:r>
      <w:r w:rsidR="001E0780" w:rsidRPr="00B35812">
        <w:rPr>
          <w:sz w:val="22"/>
        </w:rPr>
        <w:t xml:space="preserve">Duplicate Values </w:t>
      </w:r>
    </w:p>
    <w:p w14:paraId="1E434CFE" w14:textId="77777777" w:rsidR="008B46D4" w:rsidRPr="00B35812" w:rsidRDefault="008B46D4">
      <w:pPr>
        <w:rPr>
          <w:rFonts w:cs="Times New Roman"/>
        </w:rPr>
      </w:pPr>
    </w:p>
    <w:p w14:paraId="16ED801F" w14:textId="77777777" w:rsidR="008B46D4" w:rsidRPr="00B35812" w:rsidRDefault="00077241" w:rsidP="005C4177">
      <w:pPr>
        <w:jc w:val="center"/>
        <w:rPr>
          <w:rFonts w:cs="Times New Roman"/>
        </w:rPr>
      </w:pPr>
      <w:r w:rsidRPr="00077241">
        <w:rPr>
          <w:rFonts w:cs="Times New Roman"/>
          <w:noProof/>
        </w:rPr>
        <w:drawing>
          <wp:inline distT="0" distB="0" distL="0" distR="0" wp14:anchorId="10493328" wp14:editId="633C400C">
            <wp:extent cx="1181161" cy="381020"/>
            <wp:effectExtent l="0" t="0" r="0" b="0"/>
            <wp:docPr id="116648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7298" name=""/>
                    <pic:cNvPicPr/>
                  </pic:nvPicPr>
                  <pic:blipFill>
                    <a:blip r:embed="rId13"/>
                    <a:stretch>
                      <a:fillRect/>
                    </a:stretch>
                  </pic:blipFill>
                  <pic:spPr>
                    <a:xfrm>
                      <a:off x="0" y="0"/>
                      <a:ext cx="1181161" cy="381020"/>
                    </a:xfrm>
                    <a:prstGeom prst="rect">
                      <a:avLst/>
                    </a:prstGeom>
                  </pic:spPr>
                </pic:pic>
              </a:graphicData>
            </a:graphic>
          </wp:inline>
        </w:drawing>
      </w:r>
      <w:r>
        <w:rPr>
          <w:rFonts w:cs="Times New Roman"/>
        </w:rPr>
        <w:t xml:space="preserve">       </w:t>
      </w:r>
    </w:p>
    <w:p w14:paraId="3058E28E" w14:textId="77777777" w:rsidR="001E0780" w:rsidRPr="000B097B" w:rsidRDefault="00622594" w:rsidP="000B097B">
      <w:pPr>
        <w:jc w:val="center"/>
      </w:pPr>
      <w:r w:rsidRPr="00B35812">
        <w:rPr>
          <w:rFonts w:eastAsia="Times New Roman" w:cs="Times New Roman"/>
          <w:color w:val="000000"/>
        </w:rPr>
        <w:t xml:space="preserve">Table no </w:t>
      </w:r>
      <w:r w:rsidR="00077241">
        <w:rPr>
          <w:rFonts w:eastAsia="Times New Roman" w:cs="Times New Roman"/>
          <w:color w:val="000000"/>
        </w:rPr>
        <w:t>5</w:t>
      </w:r>
      <w:r w:rsidRPr="00B35812">
        <w:rPr>
          <w:rFonts w:eastAsia="Times New Roman" w:cs="Times New Roman"/>
          <w:color w:val="000000"/>
        </w:rPr>
        <w:t>:</w:t>
      </w:r>
      <w:r w:rsidR="00077241">
        <w:rPr>
          <w:rFonts w:eastAsia="Times New Roman" w:cs="Times New Roman"/>
          <w:color w:val="000000"/>
        </w:rPr>
        <w:t xml:space="preserve"> </w:t>
      </w:r>
      <w:r w:rsidR="00B73347">
        <w:rPr>
          <w:rFonts w:eastAsia="Times New Roman" w:cs="Times New Roman"/>
          <w:color w:val="000000"/>
        </w:rPr>
        <w:t xml:space="preserve"> </w:t>
      </w:r>
      <w:r w:rsidR="00077241">
        <w:rPr>
          <w:rFonts w:eastAsia="Times New Roman" w:cs="Times New Roman"/>
          <w:color w:val="000000"/>
        </w:rPr>
        <w:t xml:space="preserve">Sum </w:t>
      </w:r>
      <w:r w:rsidR="00B73347">
        <w:rPr>
          <w:rFonts w:eastAsia="Times New Roman" w:cs="Times New Roman"/>
          <w:color w:val="000000"/>
        </w:rPr>
        <w:t xml:space="preserve">of duplicate values </w:t>
      </w:r>
    </w:p>
    <w:p w14:paraId="5CF82B64" w14:textId="77777777" w:rsidR="001E0780" w:rsidRPr="00B35812" w:rsidRDefault="001E0780" w:rsidP="001E0780">
      <w:pPr>
        <w:pStyle w:val="Heading3"/>
        <w:rPr>
          <w:sz w:val="22"/>
          <w:szCs w:val="22"/>
        </w:rPr>
      </w:pPr>
    </w:p>
    <w:p w14:paraId="37A571F2" w14:textId="77777777" w:rsidR="008B46D4" w:rsidRPr="00B35812" w:rsidRDefault="001E0780" w:rsidP="001E0780">
      <w:pPr>
        <w:pStyle w:val="Heading3"/>
        <w:rPr>
          <w:sz w:val="22"/>
          <w:szCs w:val="22"/>
        </w:rPr>
      </w:pPr>
      <w:r w:rsidRPr="00B35812">
        <w:rPr>
          <w:sz w:val="22"/>
          <w:szCs w:val="22"/>
        </w:rPr>
        <w:t xml:space="preserve">Inferences: </w:t>
      </w:r>
    </w:p>
    <w:p w14:paraId="611129DA" w14:textId="52422A4E" w:rsidR="00205518" w:rsidRDefault="00BD488D" w:rsidP="0090033E">
      <w:pPr>
        <w:pStyle w:val="ListParagraph"/>
        <w:numPr>
          <w:ilvl w:val="0"/>
          <w:numId w:val="20"/>
        </w:numPr>
      </w:pPr>
      <w:r>
        <w:t>There are no duplicate values in the</w:t>
      </w:r>
      <w:r w:rsidR="00173981">
        <w:t xml:space="preserve"> </w:t>
      </w:r>
      <w:r w:rsidR="00077241">
        <w:t>null values</w:t>
      </w:r>
      <w:r w:rsidR="00173981">
        <w:t xml:space="preserve"> in the dataset, namely 990 in the column ‘</w:t>
      </w:r>
      <w:proofErr w:type="spellStart"/>
      <w:r w:rsidR="00173981">
        <w:t>bmi</w:t>
      </w:r>
      <w:proofErr w:type="spellEnd"/>
      <w:r w:rsidR="00173981">
        <w:t>’ and 11001 in the column ‘</w:t>
      </w:r>
      <w:proofErr w:type="spellStart"/>
      <w:r w:rsidR="00173981">
        <w:t>Year_last</w:t>
      </w:r>
      <w:proofErr w:type="spellEnd"/>
      <w:r w:rsidR="00173981">
        <w:t xml:space="preserve"> admitted’</w:t>
      </w:r>
      <w:r w:rsidR="00077241">
        <w:t xml:space="preserve">. </w:t>
      </w:r>
      <w:r>
        <w:t xml:space="preserve"> </w:t>
      </w:r>
    </w:p>
    <w:p w14:paraId="5DB37D67" w14:textId="77777777" w:rsidR="00173981" w:rsidRDefault="00173981" w:rsidP="00173981"/>
    <w:p w14:paraId="60DA005E" w14:textId="77777777" w:rsidR="00173981" w:rsidRDefault="00173981" w:rsidP="00173981"/>
    <w:p w14:paraId="6A7F8156" w14:textId="77777777" w:rsidR="00205518" w:rsidRDefault="00205518" w:rsidP="00205518"/>
    <w:p w14:paraId="3891A4B9" w14:textId="77777777" w:rsidR="00205518" w:rsidRDefault="00205518" w:rsidP="00205518"/>
    <w:p w14:paraId="466916F0" w14:textId="7E0E5479" w:rsidR="00A47FAE" w:rsidRDefault="00A47FAE" w:rsidP="00205518"/>
    <w:p w14:paraId="48A1C4D6" w14:textId="77777777" w:rsidR="00A47FAE" w:rsidRDefault="00A47FAE" w:rsidP="00205518"/>
    <w:p w14:paraId="010922CF" w14:textId="77777777" w:rsidR="00A47FAE" w:rsidRDefault="00A47FAE" w:rsidP="00205518"/>
    <w:p w14:paraId="5689033D" w14:textId="77777777" w:rsidR="00A47FAE" w:rsidRDefault="00A47FAE" w:rsidP="00205518"/>
    <w:p w14:paraId="614E2329" w14:textId="77777777" w:rsidR="00A47FAE" w:rsidRDefault="00A47FAE" w:rsidP="00205518"/>
    <w:p w14:paraId="0DA7C5B2" w14:textId="77777777" w:rsidR="00A47FAE" w:rsidRDefault="00A47FAE" w:rsidP="00205518"/>
    <w:p w14:paraId="7858036B" w14:textId="77777777" w:rsidR="00A47FAE" w:rsidRDefault="00A47FAE" w:rsidP="00205518"/>
    <w:p w14:paraId="63882431" w14:textId="77777777" w:rsidR="00A47FAE" w:rsidRDefault="00A47FAE" w:rsidP="00205518"/>
    <w:p w14:paraId="78E1639C" w14:textId="77777777" w:rsidR="00A47FAE" w:rsidRDefault="00A47FAE" w:rsidP="00205518"/>
    <w:p w14:paraId="79B74284" w14:textId="77777777" w:rsidR="00A47FAE" w:rsidRDefault="00A47FAE" w:rsidP="00205518"/>
    <w:p w14:paraId="067FC30F" w14:textId="77777777" w:rsidR="00A47FAE" w:rsidRDefault="00A47FAE" w:rsidP="00205518"/>
    <w:p w14:paraId="6E6AC8B9" w14:textId="77777777" w:rsidR="00A47FAE" w:rsidRDefault="00A47FAE" w:rsidP="00205518"/>
    <w:p w14:paraId="11A35CD8" w14:textId="77777777" w:rsidR="00A47FAE" w:rsidRDefault="00A47FAE" w:rsidP="00205518"/>
    <w:p w14:paraId="432D72DB" w14:textId="77777777" w:rsidR="00A47FAE" w:rsidRDefault="00A47FAE" w:rsidP="00205518"/>
    <w:p w14:paraId="5867FCA8" w14:textId="77777777" w:rsidR="00A47FAE" w:rsidRPr="00205518" w:rsidRDefault="00A47FAE" w:rsidP="00205518"/>
    <w:p w14:paraId="285497F8" w14:textId="77777777" w:rsidR="00205518" w:rsidRDefault="0090033E" w:rsidP="00803551">
      <w:pPr>
        <w:pStyle w:val="Heading1"/>
      </w:pPr>
      <w:r>
        <w:lastRenderedPageBreak/>
        <w:t>Univariate Analys</w:t>
      </w:r>
      <w:r w:rsidR="00077241">
        <w:t>i</w:t>
      </w:r>
      <w:r>
        <w:t xml:space="preserve">s: </w:t>
      </w:r>
    </w:p>
    <w:p w14:paraId="2ABFA188" w14:textId="5A1FD667" w:rsidR="00803551" w:rsidRDefault="00803551" w:rsidP="00803551">
      <w:pPr>
        <w:pStyle w:val="Heading1"/>
      </w:pPr>
    </w:p>
    <w:p w14:paraId="16F94C17" w14:textId="3F677DB7" w:rsidR="00173981" w:rsidRDefault="00173981" w:rsidP="00173981">
      <w:pPr>
        <w:pStyle w:val="Heading2"/>
      </w:pPr>
      <w:r>
        <w:t xml:space="preserve">CATPLOT </w:t>
      </w:r>
    </w:p>
    <w:p w14:paraId="71393DC0" w14:textId="10D7B256" w:rsidR="003B2221" w:rsidRDefault="00173981" w:rsidP="00803551">
      <w:r>
        <w:rPr>
          <w:noProof/>
        </w:rPr>
        <w:drawing>
          <wp:inline distT="0" distB="0" distL="0" distR="0" wp14:anchorId="313DB319" wp14:editId="6F95D64A">
            <wp:extent cx="5486400" cy="1880235"/>
            <wp:effectExtent l="0" t="0" r="0" b="5715"/>
            <wp:docPr id="85656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1A8C56C9" w14:textId="05A4E21B" w:rsidR="00173981" w:rsidRDefault="00173981" w:rsidP="00803551">
      <w:r>
        <w:rPr>
          <w:noProof/>
        </w:rPr>
        <w:drawing>
          <wp:inline distT="0" distB="0" distL="0" distR="0" wp14:anchorId="628EAD19" wp14:editId="3290944B">
            <wp:extent cx="5486400" cy="1880235"/>
            <wp:effectExtent l="0" t="0" r="0" b="5715"/>
            <wp:docPr id="39603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6D59E5EB" w14:textId="259DFEC6" w:rsidR="00173981" w:rsidRDefault="00173981" w:rsidP="00803551">
      <w:r>
        <w:rPr>
          <w:noProof/>
        </w:rPr>
        <w:lastRenderedPageBreak/>
        <w:drawing>
          <wp:inline distT="0" distB="0" distL="0" distR="0" wp14:anchorId="4D3A022F" wp14:editId="635AEF06">
            <wp:extent cx="5486400" cy="1880235"/>
            <wp:effectExtent l="0" t="0" r="0" b="5715"/>
            <wp:docPr id="23990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r>
        <w:rPr>
          <w:noProof/>
        </w:rPr>
        <w:drawing>
          <wp:inline distT="0" distB="0" distL="0" distR="0" wp14:anchorId="7BF0C0CE" wp14:editId="44F76E9A">
            <wp:extent cx="5486400" cy="1880235"/>
            <wp:effectExtent l="0" t="0" r="0" b="5715"/>
            <wp:docPr id="1944994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725F4590" w14:textId="77A42EB5" w:rsidR="00173981" w:rsidRDefault="00173981" w:rsidP="00803551">
      <w:r>
        <w:rPr>
          <w:noProof/>
        </w:rPr>
        <w:drawing>
          <wp:inline distT="0" distB="0" distL="0" distR="0" wp14:anchorId="3E81FED3" wp14:editId="2BBE7767">
            <wp:extent cx="5486400" cy="1878965"/>
            <wp:effectExtent l="0" t="0" r="0" b="6985"/>
            <wp:docPr id="95449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878965"/>
                    </a:xfrm>
                    <a:prstGeom prst="rect">
                      <a:avLst/>
                    </a:prstGeom>
                    <a:noFill/>
                    <a:ln>
                      <a:noFill/>
                    </a:ln>
                  </pic:spPr>
                </pic:pic>
              </a:graphicData>
            </a:graphic>
          </wp:inline>
        </w:drawing>
      </w:r>
    </w:p>
    <w:p w14:paraId="27EEE61D" w14:textId="4B20E72D" w:rsidR="00173981" w:rsidRDefault="00173981" w:rsidP="00803551">
      <w:r>
        <w:rPr>
          <w:noProof/>
        </w:rPr>
        <w:drawing>
          <wp:inline distT="0" distB="0" distL="0" distR="0" wp14:anchorId="77772E81" wp14:editId="4113B2C8">
            <wp:extent cx="5486400" cy="1878965"/>
            <wp:effectExtent l="0" t="0" r="0" b="6985"/>
            <wp:docPr id="1765364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878965"/>
                    </a:xfrm>
                    <a:prstGeom prst="rect">
                      <a:avLst/>
                    </a:prstGeom>
                    <a:noFill/>
                    <a:ln>
                      <a:noFill/>
                    </a:ln>
                  </pic:spPr>
                </pic:pic>
              </a:graphicData>
            </a:graphic>
          </wp:inline>
        </w:drawing>
      </w:r>
    </w:p>
    <w:p w14:paraId="766EC65C" w14:textId="35D8250D" w:rsidR="00173981" w:rsidRDefault="00173981" w:rsidP="00803551">
      <w:r>
        <w:rPr>
          <w:noProof/>
        </w:rPr>
        <w:lastRenderedPageBreak/>
        <w:drawing>
          <wp:inline distT="0" distB="0" distL="0" distR="0" wp14:anchorId="5DF9077F" wp14:editId="780A600C">
            <wp:extent cx="5486400" cy="1880235"/>
            <wp:effectExtent l="0" t="0" r="0" b="5715"/>
            <wp:docPr id="1801138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7A05DAFE" w14:textId="2862D177" w:rsidR="00173981" w:rsidRDefault="00173981" w:rsidP="00803551">
      <w:r>
        <w:rPr>
          <w:noProof/>
        </w:rPr>
        <w:drawing>
          <wp:inline distT="0" distB="0" distL="0" distR="0" wp14:anchorId="61A48B40" wp14:editId="3268C2EA">
            <wp:extent cx="5486400" cy="1880235"/>
            <wp:effectExtent l="0" t="0" r="0" b="5715"/>
            <wp:docPr id="1047725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7A07E6E5" w14:textId="23192719" w:rsidR="00173981" w:rsidRDefault="00173981" w:rsidP="00803551">
      <w:r>
        <w:rPr>
          <w:noProof/>
        </w:rPr>
        <w:drawing>
          <wp:inline distT="0" distB="0" distL="0" distR="0" wp14:anchorId="537A3FDE" wp14:editId="643DD031">
            <wp:extent cx="5486400" cy="1878965"/>
            <wp:effectExtent l="0" t="0" r="0" b="6985"/>
            <wp:docPr id="1641615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878965"/>
                    </a:xfrm>
                    <a:prstGeom prst="rect">
                      <a:avLst/>
                    </a:prstGeom>
                    <a:noFill/>
                    <a:ln>
                      <a:noFill/>
                    </a:ln>
                  </pic:spPr>
                </pic:pic>
              </a:graphicData>
            </a:graphic>
          </wp:inline>
        </w:drawing>
      </w:r>
    </w:p>
    <w:p w14:paraId="4B6738E1" w14:textId="2223BFC8" w:rsidR="00173981" w:rsidRDefault="00173981" w:rsidP="00803551">
      <w:r>
        <w:rPr>
          <w:noProof/>
        </w:rPr>
        <w:drawing>
          <wp:inline distT="0" distB="0" distL="0" distR="0" wp14:anchorId="61AA79F0" wp14:editId="52460BC1">
            <wp:extent cx="5486400" cy="1880235"/>
            <wp:effectExtent l="0" t="0" r="0" b="5715"/>
            <wp:docPr id="1789842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693AB1AE" w14:textId="51FD94AC" w:rsidR="00173981" w:rsidRDefault="00173981" w:rsidP="00803551">
      <w:r>
        <w:rPr>
          <w:noProof/>
        </w:rPr>
        <w:lastRenderedPageBreak/>
        <w:drawing>
          <wp:inline distT="0" distB="0" distL="0" distR="0" wp14:anchorId="46F88C99" wp14:editId="2A77D57E">
            <wp:extent cx="5486400" cy="1880235"/>
            <wp:effectExtent l="0" t="0" r="0" b="5715"/>
            <wp:docPr id="417635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4A59CC90" w14:textId="7CE53B8F" w:rsidR="00173981" w:rsidRDefault="00173981" w:rsidP="00803551">
      <w:r>
        <w:rPr>
          <w:noProof/>
        </w:rPr>
        <w:drawing>
          <wp:inline distT="0" distB="0" distL="0" distR="0" wp14:anchorId="05F6A0B8" wp14:editId="0067D58B">
            <wp:extent cx="5486400" cy="1880235"/>
            <wp:effectExtent l="0" t="0" r="0" b="5715"/>
            <wp:docPr id="14881995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7A187BD6" w14:textId="7F5DF24A" w:rsidR="00173981" w:rsidRDefault="00173981" w:rsidP="00803551">
      <w:r>
        <w:rPr>
          <w:noProof/>
        </w:rPr>
        <w:drawing>
          <wp:inline distT="0" distB="0" distL="0" distR="0" wp14:anchorId="20EBB8CD" wp14:editId="6BC85B6A">
            <wp:extent cx="5486400" cy="1878965"/>
            <wp:effectExtent l="0" t="0" r="0" b="6985"/>
            <wp:docPr id="348059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878965"/>
                    </a:xfrm>
                    <a:prstGeom prst="rect">
                      <a:avLst/>
                    </a:prstGeom>
                    <a:noFill/>
                    <a:ln>
                      <a:noFill/>
                    </a:ln>
                  </pic:spPr>
                </pic:pic>
              </a:graphicData>
            </a:graphic>
          </wp:inline>
        </w:drawing>
      </w:r>
    </w:p>
    <w:p w14:paraId="7143BBAD" w14:textId="6BCCE5B1" w:rsidR="00FB07E3" w:rsidRDefault="00173981" w:rsidP="00803551">
      <w:r>
        <w:rPr>
          <w:noProof/>
        </w:rPr>
        <w:drawing>
          <wp:inline distT="0" distB="0" distL="0" distR="0" wp14:anchorId="08A6DB13" wp14:editId="54A57D64">
            <wp:extent cx="5448900" cy="1866123"/>
            <wp:effectExtent l="0" t="0" r="0" b="1270"/>
            <wp:docPr id="343037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7733" cy="1875998"/>
                    </a:xfrm>
                    <a:prstGeom prst="rect">
                      <a:avLst/>
                    </a:prstGeom>
                    <a:noFill/>
                    <a:ln>
                      <a:noFill/>
                    </a:ln>
                  </pic:spPr>
                </pic:pic>
              </a:graphicData>
            </a:graphic>
          </wp:inline>
        </w:drawing>
      </w:r>
    </w:p>
    <w:p w14:paraId="128201E1" w14:textId="77777777" w:rsidR="00FB07E3" w:rsidRDefault="00FB07E3" w:rsidP="00803551"/>
    <w:p w14:paraId="20631314" w14:textId="77777777" w:rsidR="00FB07E3" w:rsidRDefault="00FB07E3" w:rsidP="00FB07E3">
      <w:pPr>
        <w:pStyle w:val="Heading2"/>
      </w:pPr>
      <w:r>
        <w:t xml:space="preserve">Distplot </w:t>
      </w:r>
    </w:p>
    <w:p w14:paraId="34404350" w14:textId="77777777" w:rsidR="00FB07E3" w:rsidRDefault="00FB07E3" w:rsidP="00803551"/>
    <w:p w14:paraId="2A4A8EAE" w14:textId="0BBF74A6" w:rsidR="00D31BB3" w:rsidRDefault="00FB07E3" w:rsidP="00803551">
      <w:r>
        <w:rPr>
          <w:noProof/>
        </w:rPr>
        <w:drawing>
          <wp:inline distT="0" distB="0" distL="0" distR="0" wp14:anchorId="2DB4B6D8" wp14:editId="5DFA4080">
            <wp:extent cx="4796048" cy="6885992"/>
            <wp:effectExtent l="0" t="0" r="5080" b="0"/>
            <wp:docPr id="12382310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171" cy="6893347"/>
                    </a:xfrm>
                    <a:prstGeom prst="rect">
                      <a:avLst/>
                    </a:prstGeom>
                    <a:noFill/>
                    <a:ln>
                      <a:noFill/>
                    </a:ln>
                  </pic:spPr>
                </pic:pic>
              </a:graphicData>
            </a:graphic>
          </wp:inline>
        </w:drawing>
      </w:r>
    </w:p>
    <w:p w14:paraId="695248C0" w14:textId="7A62170C" w:rsidR="00D31BB3" w:rsidRDefault="00D31BB3" w:rsidP="00D31BB3">
      <w:pPr>
        <w:pStyle w:val="Heading2"/>
      </w:pPr>
      <w:r>
        <w:lastRenderedPageBreak/>
        <w:t xml:space="preserve">HISTPLOT </w:t>
      </w:r>
    </w:p>
    <w:p w14:paraId="4BA45E40" w14:textId="2DB97F93" w:rsidR="00D31BB3" w:rsidRDefault="00C878EE" w:rsidP="00D31BB3">
      <w:r>
        <w:rPr>
          <w:noProof/>
        </w:rPr>
        <w:drawing>
          <wp:inline distT="0" distB="0" distL="0" distR="0" wp14:anchorId="12E41DC0" wp14:editId="6D5A55DF">
            <wp:extent cx="3088433" cy="1472273"/>
            <wp:effectExtent l="0" t="0" r="0" b="0"/>
            <wp:docPr id="2195099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733" cy="1477183"/>
                    </a:xfrm>
                    <a:prstGeom prst="rect">
                      <a:avLst/>
                    </a:prstGeom>
                    <a:noFill/>
                    <a:ln>
                      <a:noFill/>
                    </a:ln>
                  </pic:spPr>
                </pic:pic>
              </a:graphicData>
            </a:graphic>
          </wp:inline>
        </w:drawing>
      </w:r>
    </w:p>
    <w:p w14:paraId="51CD58EB" w14:textId="56EDA599" w:rsidR="00C878EE" w:rsidRDefault="00C878EE" w:rsidP="00D31BB3">
      <w:r>
        <w:rPr>
          <w:noProof/>
        </w:rPr>
        <w:drawing>
          <wp:inline distT="0" distB="0" distL="0" distR="0" wp14:anchorId="76CF0210" wp14:editId="7B1664BA">
            <wp:extent cx="3153747" cy="1475719"/>
            <wp:effectExtent l="0" t="0" r="0" b="0"/>
            <wp:docPr id="18730025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0306" cy="1478788"/>
                    </a:xfrm>
                    <a:prstGeom prst="rect">
                      <a:avLst/>
                    </a:prstGeom>
                    <a:noFill/>
                    <a:ln>
                      <a:noFill/>
                    </a:ln>
                  </pic:spPr>
                </pic:pic>
              </a:graphicData>
            </a:graphic>
          </wp:inline>
        </w:drawing>
      </w:r>
    </w:p>
    <w:p w14:paraId="4F83A756" w14:textId="58610A7E" w:rsidR="00C878EE" w:rsidRDefault="00C878EE" w:rsidP="00D31BB3">
      <w:r>
        <w:rPr>
          <w:noProof/>
        </w:rPr>
        <w:drawing>
          <wp:inline distT="0" distB="0" distL="0" distR="0" wp14:anchorId="695119BE" wp14:editId="67483C89">
            <wp:extent cx="3116425" cy="1458255"/>
            <wp:effectExtent l="0" t="0" r="8255" b="8890"/>
            <wp:docPr id="1264253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7850" cy="1463601"/>
                    </a:xfrm>
                    <a:prstGeom prst="rect">
                      <a:avLst/>
                    </a:prstGeom>
                    <a:noFill/>
                    <a:ln>
                      <a:noFill/>
                    </a:ln>
                  </pic:spPr>
                </pic:pic>
              </a:graphicData>
            </a:graphic>
          </wp:inline>
        </w:drawing>
      </w:r>
    </w:p>
    <w:p w14:paraId="1D202F27" w14:textId="011688B6" w:rsidR="00C878EE" w:rsidRDefault="00C878EE" w:rsidP="00D31BB3">
      <w:r>
        <w:rPr>
          <w:noProof/>
        </w:rPr>
        <w:drawing>
          <wp:inline distT="0" distB="0" distL="0" distR="0" wp14:anchorId="10397FB5" wp14:editId="6117066E">
            <wp:extent cx="3256384" cy="1552336"/>
            <wp:effectExtent l="0" t="0" r="1270" b="0"/>
            <wp:docPr id="18324736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187" cy="1557009"/>
                    </a:xfrm>
                    <a:prstGeom prst="rect">
                      <a:avLst/>
                    </a:prstGeom>
                    <a:noFill/>
                    <a:ln>
                      <a:noFill/>
                    </a:ln>
                  </pic:spPr>
                </pic:pic>
              </a:graphicData>
            </a:graphic>
          </wp:inline>
        </w:drawing>
      </w:r>
    </w:p>
    <w:p w14:paraId="0914C60C" w14:textId="77777777" w:rsidR="00C878EE" w:rsidRDefault="00C878EE" w:rsidP="00D31BB3"/>
    <w:p w14:paraId="47302345" w14:textId="480D5642" w:rsidR="00C878EE" w:rsidRDefault="00C878EE" w:rsidP="00D31BB3">
      <w:r>
        <w:rPr>
          <w:noProof/>
        </w:rPr>
        <w:lastRenderedPageBreak/>
        <w:drawing>
          <wp:inline distT="0" distB="0" distL="0" distR="0" wp14:anchorId="47FF0932" wp14:editId="7E2F41DA">
            <wp:extent cx="3517641" cy="1701489"/>
            <wp:effectExtent l="0" t="0" r="6985" b="0"/>
            <wp:docPr id="13984662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1142" cy="1703182"/>
                    </a:xfrm>
                    <a:prstGeom prst="rect">
                      <a:avLst/>
                    </a:prstGeom>
                    <a:noFill/>
                    <a:ln>
                      <a:noFill/>
                    </a:ln>
                  </pic:spPr>
                </pic:pic>
              </a:graphicData>
            </a:graphic>
          </wp:inline>
        </w:drawing>
      </w:r>
    </w:p>
    <w:p w14:paraId="359CB4B4" w14:textId="60C82985" w:rsidR="00C878EE" w:rsidRDefault="00C878EE" w:rsidP="00D31BB3">
      <w:r>
        <w:rPr>
          <w:noProof/>
        </w:rPr>
        <w:drawing>
          <wp:inline distT="0" distB="0" distL="0" distR="0" wp14:anchorId="3E7EBCD7" wp14:editId="7A726535">
            <wp:extent cx="3620278" cy="1762805"/>
            <wp:effectExtent l="0" t="0" r="0" b="8890"/>
            <wp:docPr id="20172895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422" cy="1766284"/>
                    </a:xfrm>
                    <a:prstGeom prst="rect">
                      <a:avLst/>
                    </a:prstGeom>
                    <a:noFill/>
                    <a:ln>
                      <a:noFill/>
                    </a:ln>
                  </pic:spPr>
                </pic:pic>
              </a:graphicData>
            </a:graphic>
          </wp:inline>
        </w:drawing>
      </w:r>
    </w:p>
    <w:p w14:paraId="7F752499" w14:textId="0724E67C" w:rsidR="00C878EE" w:rsidRDefault="00C878EE" w:rsidP="00D31BB3">
      <w:r>
        <w:rPr>
          <w:noProof/>
        </w:rPr>
        <w:drawing>
          <wp:inline distT="0" distB="0" distL="0" distR="0" wp14:anchorId="4E662FE3" wp14:editId="73C6779B">
            <wp:extent cx="3666931" cy="1715851"/>
            <wp:effectExtent l="0" t="0" r="0" b="0"/>
            <wp:docPr id="7140653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500" cy="1718925"/>
                    </a:xfrm>
                    <a:prstGeom prst="rect">
                      <a:avLst/>
                    </a:prstGeom>
                    <a:noFill/>
                    <a:ln>
                      <a:noFill/>
                    </a:ln>
                  </pic:spPr>
                </pic:pic>
              </a:graphicData>
            </a:graphic>
          </wp:inline>
        </w:drawing>
      </w:r>
    </w:p>
    <w:p w14:paraId="09C5801B" w14:textId="77777777" w:rsidR="00C878EE" w:rsidRDefault="00C878EE" w:rsidP="00D31BB3"/>
    <w:p w14:paraId="6A6BAA6B" w14:textId="40177B03" w:rsidR="00C878EE" w:rsidRDefault="00C878EE" w:rsidP="00D31BB3">
      <w:r>
        <w:rPr>
          <w:noProof/>
        </w:rPr>
        <w:drawing>
          <wp:inline distT="0" distB="0" distL="0" distR="0" wp14:anchorId="0B0D96A8" wp14:editId="2778C12B">
            <wp:extent cx="3797559" cy="1776975"/>
            <wp:effectExtent l="0" t="0" r="0" b="0"/>
            <wp:docPr id="17105673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0921" cy="1778548"/>
                    </a:xfrm>
                    <a:prstGeom prst="rect">
                      <a:avLst/>
                    </a:prstGeom>
                    <a:noFill/>
                    <a:ln>
                      <a:noFill/>
                    </a:ln>
                  </pic:spPr>
                </pic:pic>
              </a:graphicData>
            </a:graphic>
          </wp:inline>
        </w:drawing>
      </w:r>
    </w:p>
    <w:p w14:paraId="6EE61E31" w14:textId="77777777" w:rsidR="00C878EE" w:rsidRDefault="00C878EE" w:rsidP="00D31BB3"/>
    <w:p w14:paraId="4ACB325B" w14:textId="0BE51464" w:rsidR="00C878EE" w:rsidRDefault="00C878EE" w:rsidP="00D31BB3">
      <w:r>
        <w:rPr>
          <w:noProof/>
        </w:rPr>
        <w:lastRenderedPageBreak/>
        <w:drawing>
          <wp:inline distT="0" distB="0" distL="0" distR="0" wp14:anchorId="087D630C" wp14:editId="5DA4873D">
            <wp:extent cx="3993515" cy="1922145"/>
            <wp:effectExtent l="0" t="0" r="6985" b="1905"/>
            <wp:docPr id="14307234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3515" cy="1922145"/>
                    </a:xfrm>
                    <a:prstGeom prst="rect">
                      <a:avLst/>
                    </a:prstGeom>
                    <a:noFill/>
                    <a:ln>
                      <a:noFill/>
                    </a:ln>
                  </pic:spPr>
                </pic:pic>
              </a:graphicData>
            </a:graphic>
          </wp:inline>
        </w:drawing>
      </w:r>
    </w:p>
    <w:p w14:paraId="751C7D40" w14:textId="42A3B4D6" w:rsidR="00C878EE" w:rsidRDefault="00C878EE" w:rsidP="00D31BB3">
      <w:r>
        <w:rPr>
          <w:noProof/>
        </w:rPr>
        <w:drawing>
          <wp:inline distT="0" distB="0" distL="0" distR="0" wp14:anchorId="09C041DA" wp14:editId="2987325C">
            <wp:extent cx="3993515" cy="1903730"/>
            <wp:effectExtent l="0" t="0" r="6985" b="1270"/>
            <wp:docPr id="4463741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3515" cy="1903730"/>
                    </a:xfrm>
                    <a:prstGeom prst="rect">
                      <a:avLst/>
                    </a:prstGeom>
                    <a:noFill/>
                    <a:ln>
                      <a:noFill/>
                    </a:ln>
                  </pic:spPr>
                </pic:pic>
              </a:graphicData>
            </a:graphic>
          </wp:inline>
        </w:drawing>
      </w:r>
    </w:p>
    <w:p w14:paraId="1D4D5520" w14:textId="7DF934F7" w:rsidR="00C878EE" w:rsidRDefault="00C878EE" w:rsidP="00D31BB3">
      <w:r>
        <w:rPr>
          <w:noProof/>
        </w:rPr>
        <w:drawing>
          <wp:inline distT="0" distB="0" distL="0" distR="0" wp14:anchorId="070DBC52" wp14:editId="6F7887A8">
            <wp:extent cx="3993515" cy="1903730"/>
            <wp:effectExtent l="0" t="0" r="6985" b="1270"/>
            <wp:docPr id="2927884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3515" cy="1903730"/>
                    </a:xfrm>
                    <a:prstGeom prst="rect">
                      <a:avLst/>
                    </a:prstGeom>
                    <a:noFill/>
                    <a:ln>
                      <a:noFill/>
                    </a:ln>
                  </pic:spPr>
                </pic:pic>
              </a:graphicData>
            </a:graphic>
          </wp:inline>
        </w:drawing>
      </w:r>
    </w:p>
    <w:p w14:paraId="19EF8129" w14:textId="2A540D5A" w:rsidR="00C878EE" w:rsidRDefault="00C878EE" w:rsidP="00D31BB3">
      <w:r>
        <w:rPr>
          <w:noProof/>
        </w:rPr>
        <w:lastRenderedPageBreak/>
        <w:drawing>
          <wp:inline distT="0" distB="0" distL="0" distR="0" wp14:anchorId="1FC10FD1" wp14:editId="70C756A6">
            <wp:extent cx="3993515" cy="1931670"/>
            <wp:effectExtent l="0" t="0" r="6985" b="0"/>
            <wp:docPr id="10310164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3515" cy="1931670"/>
                    </a:xfrm>
                    <a:prstGeom prst="rect">
                      <a:avLst/>
                    </a:prstGeom>
                    <a:noFill/>
                    <a:ln>
                      <a:noFill/>
                    </a:ln>
                  </pic:spPr>
                </pic:pic>
              </a:graphicData>
            </a:graphic>
          </wp:inline>
        </w:drawing>
      </w:r>
    </w:p>
    <w:p w14:paraId="546D81B9" w14:textId="181BB5C0" w:rsidR="00C878EE" w:rsidRDefault="00C878EE" w:rsidP="00D31BB3">
      <w:r>
        <w:rPr>
          <w:noProof/>
        </w:rPr>
        <w:drawing>
          <wp:inline distT="0" distB="0" distL="0" distR="0" wp14:anchorId="6A31888C" wp14:editId="20848CD6">
            <wp:extent cx="4142740" cy="1903730"/>
            <wp:effectExtent l="0" t="0" r="0" b="1270"/>
            <wp:docPr id="4620340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2740" cy="1903730"/>
                    </a:xfrm>
                    <a:prstGeom prst="rect">
                      <a:avLst/>
                    </a:prstGeom>
                    <a:noFill/>
                    <a:ln>
                      <a:noFill/>
                    </a:ln>
                  </pic:spPr>
                </pic:pic>
              </a:graphicData>
            </a:graphic>
          </wp:inline>
        </w:drawing>
      </w:r>
    </w:p>
    <w:p w14:paraId="11B1CFE3" w14:textId="4CA9D16D" w:rsidR="00C878EE" w:rsidRDefault="00C878EE" w:rsidP="00D31BB3">
      <w:r>
        <w:rPr>
          <w:noProof/>
        </w:rPr>
        <w:drawing>
          <wp:inline distT="0" distB="0" distL="0" distR="0" wp14:anchorId="0C12093A" wp14:editId="314C06B3">
            <wp:extent cx="3993515" cy="1903730"/>
            <wp:effectExtent l="0" t="0" r="6985" b="1270"/>
            <wp:docPr id="2744491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3515" cy="1903730"/>
                    </a:xfrm>
                    <a:prstGeom prst="rect">
                      <a:avLst/>
                    </a:prstGeom>
                    <a:noFill/>
                    <a:ln>
                      <a:noFill/>
                    </a:ln>
                  </pic:spPr>
                </pic:pic>
              </a:graphicData>
            </a:graphic>
          </wp:inline>
        </w:drawing>
      </w:r>
    </w:p>
    <w:p w14:paraId="48C12CF4" w14:textId="77777777" w:rsidR="00C878EE" w:rsidRPr="00D31BB3" w:rsidRDefault="00C878EE" w:rsidP="00D31BB3"/>
    <w:p w14:paraId="286E52C8" w14:textId="77777777" w:rsidR="00D31BB3" w:rsidRDefault="00D31BB3" w:rsidP="00D31BB3"/>
    <w:p w14:paraId="2F2E7D6C" w14:textId="77777777" w:rsidR="00D31BB3" w:rsidRPr="00D31BB3" w:rsidRDefault="00D31BB3" w:rsidP="00D31BB3"/>
    <w:p w14:paraId="70C8FB01" w14:textId="77777777" w:rsidR="00D31BB3" w:rsidRDefault="00D31BB3" w:rsidP="00803551"/>
    <w:p w14:paraId="65A54F72" w14:textId="77777777" w:rsidR="00C878EE" w:rsidRDefault="00C878EE" w:rsidP="00803551"/>
    <w:p w14:paraId="335D3477" w14:textId="77777777" w:rsidR="00C878EE" w:rsidRDefault="00C878EE" w:rsidP="00803551"/>
    <w:p w14:paraId="70FD9F83" w14:textId="77777777" w:rsidR="00C878EE" w:rsidRDefault="00C878EE" w:rsidP="00803551"/>
    <w:p w14:paraId="6398FB1E" w14:textId="0991A414" w:rsidR="00C878EE" w:rsidRDefault="00C878EE" w:rsidP="00C878EE">
      <w:pPr>
        <w:pStyle w:val="Heading2"/>
      </w:pPr>
      <w:r>
        <w:t>BOXPLOT</w:t>
      </w:r>
    </w:p>
    <w:p w14:paraId="606ABBA3" w14:textId="77777777" w:rsidR="008D7AD3" w:rsidRPr="008D7AD3" w:rsidRDefault="008D7AD3" w:rsidP="008D7AD3"/>
    <w:p w14:paraId="2FBF5A4D" w14:textId="21A31490" w:rsidR="00C878EE" w:rsidRDefault="00C878EE" w:rsidP="00C878EE">
      <w:r>
        <w:rPr>
          <w:noProof/>
        </w:rPr>
        <w:drawing>
          <wp:inline distT="0" distB="0" distL="0" distR="0" wp14:anchorId="688741EC" wp14:editId="5E3490C7">
            <wp:extent cx="3564255" cy="1903730"/>
            <wp:effectExtent l="0" t="0" r="0" b="1270"/>
            <wp:docPr id="6108602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4255" cy="1903730"/>
                    </a:xfrm>
                    <a:prstGeom prst="rect">
                      <a:avLst/>
                    </a:prstGeom>
                    <a:noFill/>
                    <a:ln>
                      <a:noFill/>
                    </a:ln>
                  </pic:spPr>
                </pic:pic>
              </a:graphicData>
            </a:graphic>
          </wp:inline>
        </w:drawing>
      </w:r>
    </w:p>
    <w:p w14:paraId="47FA75ED" w14:textId="79BC4FFA" w:rsidR="00C878EE" w:rsidRDefault="00C878EE" w:rsidP="00C878EE">
      <w:r>
        <w:rPr>
          <w:noProof/>
        </w:rPr>
        <w:drawing>
          <wp:inline distT="0" distB="0" distL="0" distR="0" wp14:anchorId="13D0556F" wp14:editId="7C418C9D">
            <wp:extent cx="3564255" cy="1903730"/>
            <wp:effectExtent l="0" t="0" r="0" b="1270"/>
            <wp:docPr id="1090065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4255" cy="1903730"/>
                    </a:xfrm>
                    <a:prstGeom prst="rect">
                      <a:avLst/>
                    </a:prstGeom>
                    <a:noFill/>
                    <a:ln>
                      <a:noFill/>
                    </a:ln>
                  </pic:spPr>
                </pic:pic>
              </a:graphicData>
            </a:graphic>
          </wp:inline>
        </w:drawing>
      </w:r>
    </w:p>
    <w:p w14:paraId="06DAF2B0" w14:textId="77777777" w:rsidR="00C878EE" w:rsidRPr="00C878EE" w:rsidRDefault="00C878EE" w:rsidP="00C878EE"/>
    <w:p w14:paraId="2B96C319" w14:textId="6499A8C2" w:rsidR="00C878EE" w:rsidRDefault="00C878EE" w:rsidP="00C878EE"/>
    <w:p w14:paraId="5A95B2F6" w14:textId="46B394C6" w:rsidR="00C878EE" w:rsidRDefault="00C878EE" w:rsidP="00C878EE">
      <w:r>
        <w:rPr>
          <w:noProof/>
        </w:rPr>
        <w:drawing>
          <wp:inline distT="0" distB="0" distL="0" distR="0" wp14:anchorId="071F1AFF" wp14:editId="293739DD">
            <wp:extent cx="3769360" cy="1903730"/>
            <wp:effectExtent l="0" t="0" r="2540" b="1270"/>
            <wp:docPr id="1899675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9360" cy="1903730"/>
                    </a:xfrm>
                    <a:prstGeom prst="rect">
                      <a:avLst/>
                    </a:prstGeom>
                    <a:noFill/>
                    <a:ln>
                      <a:noFill/>
                    </a:ln>
                  </pic:spPr>
                </pic:pic>
              </a:graphicData>
            </a:graphic>
          </wp:inline>
        </w:drawing>
      </w:r>
    </w:p>
    <w:p w14:paraId="7BC8ADE6" w14:textId="53F854C9" w:rsidR="00C878EE" w:rsidRDefault="00C878EE" w:rsidP="00C878EE">
      <w:r>
        <w:rPr>
          <w:noProof/>
        </w:rPr>
        <w:lastRenderedPageBreak/>
        <w:drawing>
          <wp:inline distT="0" distB="0" distL="0" distR="0" wp14:anchorId="78D977AF" wp14:editId="49D17E84">
            <wp:extent cx="3648075" cy="1903730"/>
            <wp:effectExtent l="0" t="0" r="9525" b="1270"/>
            <wp:docPr id="22722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8075" cy="1903730"/>
                    </a:xfrm>
                    <a:prstGeom prst="rect">
                      <a:avLst/>
                    </a:prstGeom>
                    <a:noFill/>
                    <a:ln>
                      <a:noFill/>
                    </a:ln>
                  </pic:spPr>
                </pic:pic>
              </a:graphicData>
            </a:graphic>
          </wp:inline>
        </w:drawing>
      </w:r>
    </w:p>
    <w:p w14:paraId="2F986494" w14:textId="10082B92" w:rsidR="00C878EE" w:rsidRDefault="008D7AD3" w:rsidP="00C878EE">
      <w:r>
        <w:rPr>
          <w:noProof/>
        </w:rPr>
        <w:drawing>
          <wp:inline distT="0" distB="0" distL="0" distR="0" wp14:anchorId="3A72BE2A" wp14:editId="50B68245">
            <wp:extent cx="3890645" cy="1903730"/>
            <wp:effectExtent l="0" t="0" r="0" b="1270"/>
            <wp:docPr id="14187654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645" cy="1903730"/>
                    </a:xfrm>
                    <a:prstGeom prst="rect">
                      <a:avLst/>
                    </a:prstGeom>
                    <a:noFill/>
                    <a:ln>
                      <a:noFill/>
                    </a:ln>
                  </pic:spPr>
                </pic:pic>
              </a:graphicData>
            </a:graphic>
          </wp:inline>
        </w:drawing>
      </w:r>
      <w:r>
        <w:rPr>
          <w:noProof/>
        </w:rPr>
        <w:drawing>
          <wp:inline distT="0" distB="0" distL="0" distR="0" wp14:anchorId="5B7697FD" wp14:editId="1EA08B2E">
            <wp:extent cx="3648075" cy="1903730"/>
            <wp:effectExtent l="0" t="0" r="9525" b="1270"/>
            <wp:docPr id="7608039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8075" cy="1903730"/>
                    </a:xfrm>
                    <a:prstGeom prst="rect">
                      <a:avLst/>
                    </a:prstGeom>
                    <a:noFill/>
                    <a:ln>
                      <a:noFill/>
                    </a:ln>
                  </pic:spPr>
                </pic:pic>
              </a:graphicData>
            </a:graphic>
          </wp:inline>
        </w:drawing>
      </w:r>
    </w:p>
    <w:p w14:paraId="4EA6EFF8" w14:textId="57B6ACF5" w:rsidR="008D7AD3" w:rsidRDefault="008D7AD3" w:rsidP="00C878EE">
      <w:r>
        <w:rPr>
          <w:noProof/>
        </w:rPr>
        <w:drawing>
          <wp:inline distT="0" distB="0" distL="0" distR="0" wp14:anchorId="732BD04F" wp14:editId="7EE2A3E6">
            <wp:extent cx="3769360" cy="1903730"/>
            <wp:effectExtent l="0" t="0" r="2540" b="1270"/>
            <wp:docPr id="18165238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9360" cy="1903730"/>
                    </a:xfrm>
                    <a:prstGeom prst="rect">
                      <a:avLst/>
                    </a:prstGeom>
                    <a:noFill/>
                    <a:ln>
                      <a:noFill/>
                    </a:ln>
                  </pic:spPr>
                </pic:pic>
              </a:graphicData>
            </a:graphic>
          </wp:inline>
        </w:drawing>
      </w:r>
    </w:p>
    <w:p w14:paraId="696FEFB0" w14:textId="75CEC020" w:rsidR="008D7AD3" w:rsidRDefault="008D7AD3" w:rsidP="00C878EE">
      <w:r>
        <w:rPr>
          <w:noProof/>
        </w:rPr>
        <w:lastRenderedPageBreak/>
        <w:drawing>
          <wp:inline distT="0" distB="0" distL="0" distR="0" wp14:anchorId="0EC3DC02" wp14:editId="63F62AA4">
            <wp:extent cx="3769360" cy="1903730"/>
            <wp:effectExtent l="0" t="0" r="2540" b="1270"/>
            <wp:docPr id="11624876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9360" cy="1903730"/>
                    </a:xfrm>
                    <a:prstGeom prst="rect">
                      <a:avLst/>
                    </a:prstGeom>
                    <a:noFill/>
                    <a:ln>
                      <a:noFill/>
                    </a:ln>
                  </pic:spPr>
                </pic:pic>
              </a:graphicData>
            </a:graphic>
          </wp:inline>
        </w:drawing>
      </w:r>
    </w:p>
    <w:p w14:paraId="73C98493" w14:textId="71B2B042" w:rsidR="008D7AD3" w:rsidRDefault="008D7AD3" w:rsidP="00C878EE">
      <w:r>
        <w:rPr>
          <w:noProof/>
        </w:rPr>
        <w:drawing>
          <wp:inline distT="0" distB="0" distL="0" distR="0" wp14:anchorId="418B3CE4" wp14:editId="37271739">
            <wp:extent cx="3732530" cy="1903730"/>
            <wp:effectExtent l="0" t="0" r="1270" b="1270"/>
            <wp:docPr id="19406431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2530" cy="1903730"/>
                    </a:xfrm>
                    <a:prstGeom prst="rect">
                      <a:avLst/>
                    </a:prstGeom>
                    <a:noFill/>
                    <a:ln>
                      <a:noFill/>
                    </a:ln>
                  </pic:spPr>
                </pic:pic>
              </a:graphicData>
            </a:graphic>
          </wp:inline>
        </w:drawing>
      </w:r>
    </w:p>
    <w:p w14:paraId="57EEEC40" w14:textId="79EAF43B" w:rsidR="008D7AD3" w:rsidRDefault="008D7AD3" w:rsidP="00C878EE">
      <w:r>
        <w:rPr>
          <w:noProof/>
        </w:rPr>
        <w:drawing>
          <wp:inline distT="0" distB="0" distL="0" distR="0" wp14:anchorId="38C44A86" wp14:editId="2650842A">
            <wp:extent cx="3648075" cy="1903730"/>
            <wp:effectExtent l="0" t="0" r="9525" b="1270"/>
            <wp:docPr id="270620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8075" cy="1903730"/>
                    </a:xfrm>
                    <a:prstGeom prst="rect">
                      <a:avLst/>
                    </a:prstGeom>
                    <a:noFill/>
                    <a:ln>
                      <a:noFill/>
                    </a:ln>
                  </pic:spPr>
                </pic:pic>
              </a:graphicData>
            </a:graphic>
          </wp:inline>
        </w:drawing>
      </w:r>
    </w:p>
    <w:p w14:paraId="68463472" w14:textId="75CA66D5" w:rsidR="008D7AD3" w:rsidRDefault="008D7AD3" w:rsidP="00C878EE">
      <w:r>
        <w:rPr>
          <w:noProof/>
        </w:rPr>
        <w:lastRenderedPageBreak/>
        <w:drawing>
          <wp:inline distT="0" distB="0" distL="0" distR="0" wp14:anchorId="26C60DAB" wp14:editId="5C77AA3A">
            <wp:extent cx="3564255" cy="1903730"/>
            <wp:effectExtent l="0" t="0" r="0" b="1270"/>
            <wp:docPr id="19830807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4255" cy="1903730"/>
                    </a:xfrm>
                    <a:prstGeom prst="rect">
                      <a:avLst/>
                    </a:prstGeom>
                    <a:noFill/>
                    <a:ln>
                      <a:noFill/>
                    </a:ln>
                  </pic:spPr>
                </pic:pic>
              </a:graphicData>
            </a:graphic>
          </wp:inline>
        </w:drawing>
      </w:r>
    </w:p>
    <w:p w14:paraId="267512FD" w14:textId="02E38243" w:rsidR="008D7AD3" w:rsidRDefault="008D7AD3" w:rsidP="00C878EE">
      <w:r>
        <w:rPr>
          <w:noProof/>
        </w:rPr>
        <w:drawing>
          <wp:inline distT="0" distB="0" distL="0" distR="0" wp14:anchorId="44388044" wp14:editId="2BEECAB6">
            <wp:extent cx="3648075" cy="1903730"/>
            <wp:effectExtent l="0" t="0" r="9525" b="1270"/>
            <wp:docPr id="574220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1903730"/>
                    </a:xfrm>
                    <a:prstGeom prst="rect">
                      <a:avLst/>
                    </a:prstGeom>
                    <a:noFill/>
                    <a:ln>
                      <a:noFill/>
                    </a:ln>
                  </pic:spPr>
                </pic:pic>
              </a:graphicData>
            </a:graphic>
          </wp:inline>
        </w:drawing>
      </w:r>
    </w:p>
    <w:p w14:paraId="094C1ECE" w14:textId="7FA35CFA" w:rsidR="008D7AD3" w:rsidRDefault="008D7AD3" w:rsidP="00C878EE">
      <w:r>
        <w:rPr>
          <w:noProof/>
        </w:rPr>
        <w:drawing>
          <wp:inline distT="0" distB="0" distL="0" distR="0" wp14:anchorId="5BA754A2" wp14:editId="073B0E61">
            <wp:extent cx="3890645" cy="1903730"/>
            <wp:effectExtent l="0" t="0" r="0" b="1270"/>
            <wp:docPr id="154032170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0645" cy="1903730"/>
                    </a:xfrm>
                    <a:prstGeom prst="rect">
                      <a:avLst/>
                    </a:prstGeom>
                    <a:noFill/>
                    <a:ln>
                      <a:noFill/>
                    </a:ln>
                  </pic:spPr>
                </pic:pic>
              </a:graphicData>
            </a:graphic>
          </wp:inline>
        </w:drawing>
      </w:r>
    </w:p>
    <w:p w14:paraId="695C97A8" w14:textId="77777777" w:rsidR="008D7AD3" w:rsidRDefault="008D7AD3" w:rsidP="00C878EE">
      <w:pPr>
        <w:rPr>
          <w:noProof/>
        </w:rPr>
      </w:pPr>
    </w:p>
    <w:p w14:paraId="5C51EB33" w14:textId="77777777" w:rsidR="008D7AD3" w:rsidRDefault="008D7AD3" w:rsidP="00C878EE">
      <w:pPr>
        <w:rPr>
          <w:noProof/>
        </w:rPr>
      </w:pPr>
    </w:p>
    <w:p w14:paraId="47D1F3AA" w14:textId="77777777" w:rsidR="008D7AD3" w:rsidRDefault="008D7AD3" w:rsidP="00C878EE">
      <w:pPr>
        <w:rPr>
          <w:noProof/>
        </w:rPr>
      </w:pPr>
    </w:p>
    <w:p w14:paraId="6E5944A7" w14:textId="4DB8DBB8" w:rsidR="008D7AD3" w:rsidRDefault="008D7AD3" w:rsidP="00C878EE">
      <w:r>
        <w:rPr>
          <w:noProof/>
        </w:rPr>
        <w:lastRenderedPageBreak/>
        <w:drawing>
          <wp:inline distT="0" distB="0" distL="0" distR="0" wp14:anchorId="7D3337BF" wp14:editId="18380C3D">
            <wp:extent cx="3732530" cy="1903730"/>
            <wp:effectExtent l="0" t="0" r="1270" b="1270"/>
            <wp:docPr id="7598330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2530" cy="1903730"/>
                    </a:xfrm>
                    <a:prstGeom prst="rect">
                      <a:avLst/>
                    </a:prstGeom>
                    <a:noFill/>
                    <a:ln>
                      <a:noFill/>
                    </a:ln>
                  </pic:spPr>
                </pic:pic>
              </a:graphicData>
            </a:graphic>
          </wp:inline>
        </w:drawing>
      </w:r>
    </w:p>
    <w:p w14:paraId="5BA619F9" w14:textId="77777777" w:rsidR="008D7AD3" w:rsidRDefault="008D7AD3" w:rsidP="008D7AD3">
      <w:pPr>
        <w:pStyle w:val="Heading3"/>
        <w:rPr>
          <w:sz w:val="22"/>
          <w:szCs w:val="22"/>
          <w:u w:val="single"/>
        </w:rPr>
      </w:pPr>
    </w:p>
    <w:p w14:paraId="3B6A1EC9" w14:textId="5C7DA815" w:rsidR="008D7AD3" w:rsidRPr="00B35812" w:rsidRDefault="008D7AD3" w:rsidP="008D7AD3">
      <w:pPr>
        <w:pStyle w:val="Heading3"/>
        <w:rPr>
          <w:sz w:val="22"/>
          <w:szCs w:val="22"/>
          <w:u w:val="single"/>
        </w:rPr>
      </w:pPr>
      <w:r w:rsidRPr="00B35812">
        <w:rPr>
          <w:sz w:val="22"/>
          <w:szCs w:val="22"/>
          <w:u w:val="single"/>
        </w:rPr>
        <w:t>Inferences:</w:t>
      </w:r>
    </w:p>
    <w:p w14:paraId="712BDF4E" w14:textId="77777777" w:rsidR="008D7AD3" w:rsidRPr="00B35812" w:rsidRDefault="008D7AD3" w:rsidP="008D7AD3">
      <w:pPr>
        <w:pStyle w:val="NoSpacing"/>
        <w:jc w:val="both"/>
        <w:rPr>
          <w:rFonts w:ascii="Times New Roman" w:hAnsi="Times New Roman" w:cs="Times New Roman"/>
        </w:rPr>
      </w:pPr>
    </w:p>
    <w:p w14:paraId="3B22AED2" w14:textId="6799F6B7" w:rsidR="008D7AD3" w:rsidRDefault="008D7AD3" w:rsidP="008D7AD3">
      <w:pPr>
        <w:pStyle w:val="ListParagraph"/>
        <w:numPr>
          <w:ilvl w:val="0"/>
          <w:numId w:val="21"/>
        </w:numPr>
      </w:pPr>
      <w:r>
        <w:t>The dataset contains outliers.</w:t>
      </w:r>
    </w:p>
    <w:p w14:paraId="70FD8B63" w14:textId="77777777" w:rsidR="00C878EE" w:rsidRPr="00C878EE" w:rsidRDefault="00C878EE" w:rsidP="00C878EE"/>
    <w:p w14:paraId="5EAC9E25" w14:textId="77777777" w:rsidR="00FB07E3" w:rsidRDefault="00FB07E3" w:rsidP="00FB07E3">
      <w:pPr>
        <w:pStyle w:val="Heading1"/>
      </w:pPr>
      <w:r>
        <w:t>Skew</w:t>
      </w:r>
    </w:p>
    <w:p w14:paraId="1F3BCB95" w14:textId="77777777" w:rsidR="00FB07E3" w:rsidRDefault="00FB07E3" w:rsidP="00FB07E3"/>
    <w:p w14:paraId="53FDDA4F" w14:textId="349F5C79" w:rsidR="00FB07E3" w:rsidRDefault="00FB07E3" w:rsidP="00FB07E3">
      <w:pPr>
        <w:jc w:val="center"/>
      </w:pPr>
      <w:r w:rsidRPr="00FB07E3">
        <w:rPr>
          <w:noProof/>
        </w:rPr>
        <w:drawing>
          <wp:inline distT="0" distB="0" distL="0" distR="0" wp14:anchorId="60AB5D9B" wp14:editId="2932E05F">
            <wp:extent cx="1638384" cy="1473276"/>
            <wp:effectExtent l="0" t="0" r="0" b="0"/>
            <wp:docPr id="29345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5613" name=""/>
                    <pic:cNvPicPr/>
                  </pic:nvPicPr>
                  <pic:blipFill>
                    <a:blip r:embed="rId57"/>
                    <a:stretch>
                      <a:fillRect/>
                    </a:stretch>
                  </pic:blipFill>
                  <pic:spPr>
                    <a:xfrm>
                      <a:off x="0" y="0"/>
                      <a:ext cx="1638384" cy="1473276"/>
                    </a:xfrm>
                    <a:prstGeom prst="rect">
                      <a:avLst/>
                    </a:prstGeom>
                  </pic:spPr>
                </pic:pic>
              </a:graphicData>
            </a:graphic>
          </wp:inline>
        </w:drawing>
      </w:r>
    </w:p>
    <w:p w14:paraId="4CACF7F8" w14:textId="77777777" w:rsidR="00FB07E3" w:rsidRDefault="00FB07E3" w:rsidP="00FB07E3">
      <w:pPr>
        <w:jc w:val="center"/>
        <w:rPr>
          <w:rFonts w:eastAsia="Times New Roman" w:cs="Times New Roman"/>
          <w:color w:val="000000"/>
        </w:rPr>
      </w:pPr>
      <w:r w:rsidRPr="00B35812">
        <w:rPr>
          <w:rFonts w:eastAsia="Times New Roman" w:cs="Times New Roman"/>
          <w:color w:val="000000"/>
        </w:rPr>
        <w:t xml:space="preserve">Table no </w:t>
      </w:r>
      <w:r>
        <w:rPr>
          <w:rFonts w:eastAsia="Times New Roman" w:cs="Times New Roman"/>
          <w:color w:val="000000"/>
        </w:rPr>
        <w:t xml:space="preserve">11: Skew </w:t>
      </w:r>
    </w:p>
    <w:p w14:paraId="58C95547" w14:textId="77777777" w:rsidR="007A095B" w:rsidRDefault="007A095B" w:rsidP="00803551"/>
    <w:p w14:paraId="059B100B" w14:textId="77777777" w:rsidR="00D31BB3" w:rsidRDefault="00D31BB3" w:rsidP="00D31BB3"/>
    <w:p w14:paraId="61E9FAD3" w14:textId="77777777" w:rsidR="00D31BB3" w:rsidRPr="00D31BB3" w:rsidRDefault="00D31BB3" w:rsidP="00D31BB3"/>
    <w:p w14:paraId="3ED9623B" w14:textId="77777777" w:rsidR="007A095B" w:rsidRDefault="007A095B" w:rsidP="00803551"/>
    <w:p w14:paraId="349A3851" w14:textId="77777777" w:rsidR="007A095B" w:rsidRDefault="007A095B" w:rsidP="00803551"/>
    <w:p w14:paraId="06F69221" w14:textId="77777777" w:rsidR="008D7AD3" w:rsidRDefault="008D7AD3" w:rsidP="0090033E">
      <w:pPr>
        <w:pStyle w:val="Heading1"/>
      </w:pPr>
    </w:p>
    <w:p w14:paraId="7F81ED3A" w14:textId="77777777" w:rsidR="008D7AD3" w:rsidRDefault="008D7AD3" w:rsidP="0090033E">
      <w:pPr>
        <w:pStyle w:val="Heading1"/>
      </w:pPr>
    </w:p>
    <w:p w14:paraId="032154E0" w14:textId="77777777" w:rsidR="008D7AD3" w:rsidRDefault="008D7AD3" w:rsidP="0090033E">
      <w:pPr>
        <w:pStyle w:val="Heading1"/>
      </w:pPr>
    </w:p>
    <w:p w14:paraId="1B6F4ED3" w14:textId="3676B598" w:rsidR="0090033E" w:rsidRDefault="0090033E" w:rsidP="0090033E">
      <w:pPr>
        <w:pStyle w:val="Heading1"/>
      </w:pPr>
      <w:r>
        <w:t xml:space="preserve">Multivariate Analysis: </w:t>
      </w:r>
    </w:p>
    <w:p w14:paraId="182FAE80" w14:textId="77777777" w:rsidR="0090033E" w:rsidRPr="0090033E" w:rsidRDefault="0090033E" w:rsidP="0090033E"/>
    <w:p w14:paraId="784620AA" w14:textId="77777777" w:rsidR="00205518" w:rsidRDefault="00205518" w:rsidP="00803551"/>
    <w:p w14:paraId="3560147E" w14:textId="354FD71F" w:rsidR="0090033E" w:rsidRDefault="008D7AD3" w:rsidP="0090033E">
      <w:pPr>
        <w:jc w:val="center"/>
      </w:pPr>
      <w:r>
        <w:rPr>
          <w:noProof/>
        </w:rPr>
        <w:drawing>
          <wp:inline distT="0" distB="0" distL="0" distR="0" wp14:anchorId="134EF9C0" wp14:editId="36FCDCCB">
            <wp:extent cx="5486400" cy="5671820"/>
            <wp:effectExtent l="0" t="0" r="0" b="5080"/>
            <wp:docPr id="136272770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5671820"/>
                    </a:xfrm>
                    <a:prstGeom prst="rect">
                      <a:avLst/>
                    </a:prstGeom>
                    <a:noFill/>
                    <a:ln>
                      <a:noFill/>
                    </a:ln>
                  </pic:spPr>
                </pic:pic>
              </a:graphicData>
            </a:graphic>
          </wp:inline>
        </w:drawing>
      </w:r>
    </w:p>
    <w:p w14:paraId="41FEEDA1" w14:textId="77777777" w:rsidR="00205518" w:rsidRDefault="00205518" w:rsidP="00803551"/>
    <w:p w14:paraId="6BEF1ABE" w14:textId="77777777" w:rsidR="00205518" w:rsidRDefault="0090033E" w:rsidP="0090033E">
      <w:pPr>
        <w:jc w:val="center"/>
        <w:rPr>
          <w:rFonts w:eastAsia="Times New Roman" w:cs="Times New Roman"/>
          <w:color w:val="000000"/>
        </w:rPr>
      </w:pPr>
      <w:r w:rsidRPr="00B35812">
        <w:rPr>
          <w:rFonts w:eastAsia="Times New Roman" w:cs="Times New Roman"/>
          <w:color w:val="000000"/>
        </w:rPr>
        <w:t xml:space="preserve">Table no </w:t>
      </w:r>
      <w:r>
        <w:rPr>
          <w:rFonts w:eastAsia="Times New Roman" w:cs="Times New Roman"/>
          <w:color w:val="000000"/>
        </w:rPr>
        <w:t>13: Heatmap</w:t>
      </w:r>
    </w:p>
    <w:p w14:paraId="4EE1E262" w14:textId="77777777" w:rsidR="0090033E" w:rsidRDefault="0090033E" w:rsidP="0090033E">
      <w:pPr>
        <w:jc w:val="center"/>
        <w:rPr>
          <w:rFonts w:eastAsia="Times New Roman" w:cs="Times New Roman"/>
          <w:color w:val="000000"/>
        </w:rPr>
      </w:pPr>
    </w:p>
    <w:p w14:paraId="4AB6B114" w14:textId="77777777" w:rsidR="0090033E" w:rsidRDefault="0090033E" w:rsidP="0090033E">
      <w:pPr>
        <w:jc w:val="center"/>
        <w:rPr>
          <w:rFonts w:eastAsia="Times New Roman" w:cs="Times New Roman"/>
          <w:color w:val="000000"/>
        </w:rPr>
      </w:pPr>
    </w:p>
    <w:p w14:paraId="5DB4202F" w14:textId="77777777" w:rsidR="0090033E" w:rsidRDefault="0090033E" w:rsidP="0090033E">
      <w:pPr>
        <w:jc w:val="center"/>
        <w:rPr>
          <w:rFonts w:eastAsia="Times New Roman" w:cs="Times New Roman"/>
          <w:color w:val="000000"/>
        </w:rPr>
      </w:pPr>
    </w:p>
    <w:p w14:paraId="624395B2" w14:textId="5B3EE6DE" w:rsidR="0090033E" w:rsidRDefault="008D7AD3" w:rsidP="0090033E">
      <w:pPr>
        <w:jc w:val="center"/>
      </w:pPr>
      <w:r>
        <w:rPr>
          <w:noProof/>
        </w:rPr>
        <w:drawing>
          <wp:inline distT="0" distB="0" distL="0" distR="0" wp14:anchorId="0901B34A" wp14:editId="189AAD2A">
            <wp:extent cx="5486400" cy="5486400"/>
            <wp:effectExtent l="0" t="0" r="0" b="0"/>
            <wp:docPr id="76253669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5D2B9B6" w14:textId="77777777" w:rsidR="0090033E" w:rsidRDefault="0090033E" w:rsidP="0090033E"/>
    <w:p w14:paraId="102B521D" w14:textId="77777777" w:rsidR="0090033E" w:rsidRDefault="0090033E" w:rsidP="0090033E">
      <w:pPr>
        <w:jc w:val="center"/>
        <w:rPr>
          <w:rFonts w:eastAsia="Times New Roman" w:cs="Times New Roman"/>
          <w:color w:val="000000"/>
        </w:rPr>
      </w:pPr>
      <w:r w:rsidRPr="00B35812">
        <w:rPr>
          <w:rFonts w:eastAsia="Times New Roman" w:cs="Times New Roman"/>
          <w:color w:val="000000"/>
        </w:rPr>
        <w:t xml:space="preserve">Table no </w:t>
      </w:r>
      <w:r>
        <w:rPr>
          <w:rFonts w:eastAsia="Times New Roman" w:cs="Times New Roman"/>
          <w:color w:val="000000"/>
        </w:rPr>
        <w:t xml:space="preserve">14: </w:t>
      </w:r>
      <w:proofErr w:type="spellStart"/>
      <w:r>
        <w:rPr>
          <w:rFonts w:eastAsia="Times New Roman" w:cs="Times New Roman"/>
          <w:color w:val="000000"/>
        </w:rPr>
        <w:t>Pairplot</w:t>
      </w:r>
      <w:proofErr w:type="spellEnd"/>
    </w:p>
    <w:p w14:paraId="68F9D197" w14:textId="77777777" w:rsidR="000B097B" w:rsidRDefault="000B097B" w:rsidP="00A500F3"/>
    <w:p w14:paraId="52EA6A64" w14:textId="238935F0" w:rsidR="001B2B5A" w:rsidRDefault="00E64E9B" w:rsidP="00A500F3">
      <w:pPr>
        <w:pStyle w:val="Heading1"/>
        <w:rPr>
          <w:sz w:val="22"/>
        </w:rPr>
      </w:pPr>
      <w:r>
        <w:rPr>
          <w:sz w:val="22"/>
        </w:rPr>
        <w:lastRenderedPageBreak/>
        <w:t xml:space="preserve">MODEL BUILDING </w:t>
      </w:r>
    </w:p>
    <w:p w14:paraId="73AC41C3" w14:textId="77777777" w:rsidR="00E64E9B" w:rsidRDefault="00E64E9B" w:rsidP="00E64E9B"/>
    <w:p w14:paraId="060064AF" w14:textId="54D6EB42" w:rsidR="00BD488D" w:rsidRDefault="00E64E9B" w:rsidP="00E64E9B">
      <w:pPr>
        <w:pStyle w:val="Heading2"/>
      </w:pPr>
      <w:r>
        <w:t xml:space="preserve">decision tree </w:t>
      </w:r>
    </w:p>
    <w:p w14:paraId="43556CED" w14:textId="77777777" w:rsidR="00F14E42" w:rsidRPr="003B2221" w:rsidRDefault="00F14E42" w:rsidP="003B2221">
      <w:pPr>
        <w:pStyle w:val="Heading3"/>
        <w:rPr>
          <w:u w:val="single"/>
        </w:rPr>
      </w:pPr>
    </w:p>
    <w:p w14:paraId="3F40A51A" w14:textId="77777777" w:rsidR="00A47FAE" w:rsidRPr="003B2221" w:rsidRDefault="003B2221" w:rsidP="003B2221">
      <w:pPr>
        <w:pStyle w:val="Heading3"/>
        <w:rPr>
          <w:u w:val="single"/>
        </w:rPr>
      </w:pPr>
      <w:r w:rsidRPr="003B2221">
        <w:rPr>
          <w:u w:val="single"/>
        </w:rPr>
        <w:t xml:space="preserve">Checking model score </w:t>
      </w:r>
    </w:p>
    <w:p w14:paraId="2E0AAA97" w14:textId="77777777" w:rsidR="003B2221" w:rsidRDefault="003B2221" w:rsidP="00A47FAE"/>
    <w:p w14:paraId="6A3F3C05" w14:textId="77777777" w:rsidR="00A47FAE" w:rsidRDefault="00E82C69" w:rsidP="00A47FAE">
      <w:r w:rsidRPr="00E82C69">
        <w:rPr>
          <w:noProof/>
        </w:rPr>
        <w:drawing>
          <wp:inline distT="0" distB="0" distL="0" distR="0" wp14:anchorId="10337CBA" wp14:editId="2244B35B">
            <wp:extent cx="2000353" cy="361969"/>
            <wp:effectExtent l="0" t="0" r="0" b="0"/>
            <wp:docPr id="143814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0257" name=""/>
                    <pic:cNvPicPr/>
                  </pic:nvPicPr>
                  <pic:blipFill>
                    <a:blip r:embed="rId60"/>
                    <a:stretch>
                      <a:fillRect/>
                    </a:stretch>
                  </pic:blipFill>
                  <pic:spPr>
                    <a:xfrm>
                      <a:off x="0" y="0"/>
                      <a:ext cx="2000353" cy="361969"/>
                    </a:xfrm>
                    <a:prstGeom prst="rect">
                      <a:avLst/>
                    </a:prstGeom>
                  </pic:spPr>
                </pic:pic>
              </a:graphicData>
            </a:graphic>
          </wp:inline>
        </w:drawing>
      </w:r>
    </w:p>
    <w:p w14:paraId="11DBA941" w14:textId="56750816" w:rsidR="00E82C69" w:rsidRDefault="00E64E9B" w:rsidP="00A47FAE">
      <w:r w:rsidRPr="00E64E9B">
        <w:rPr>
          <w:noProof/>
        </w:rPr>
        <w:drawing>
          <wp:inline distT="0" distB="0" distL="0" distR="0" wp14:anchorId="62C408CF" wp14:editId="1592DEB8">
            <wp:extent cx="1949550" cy="361969"/>
            <wp:effectExtent l="0" t="0" r="0" b="0"/>
            <wp:docPr id="172213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34909" name=""/>
                    <pic:cNvPicPr/>
                  </pic:nvPicPr>
                  <pic:blipFill>
                    <a:blip r:embed="rId61"/>
                    <a:stretch>
                      <a:fillRect/>
                    </a:stretch>
                  </pic:blipFill>
                  <pic:spPr>
                    <a:xfrm>
                      <a:off x="0" y="0"/>
                      <a:ext cx="1949550" cy="361969"/>
                    </a:xfrm>
                    <a:prstGeom prst="rect">
                      <a:avLst/>
                    </a:prstGeom>
                  </pic:spPr>
                </pic:pic>
              </a:graphicData>
            </a:graphic>
          </wp:inline>
        </w:drawing>
      </w:r>
    </w:p>
    <w:p w14:paraId="11DD83A4" w14:textId="77777777" w:rsidR="00E82C69" w:rsidRDefault="00E82C69" w:rsidP="00A47FAE"/>
    <w:p w14:paraId="7A0FD43C" w14:textId="77777777" w:rsidR="00E82C69" w:rsidRDefault="00E82C69" w:rsidP="00E82C69">
      <w:pPr>
        <w:pStyle w:val="ListParagraph"/>
        <w:numPr>
          <w:ilvl w:val="0"/>
          <w:numId w:val="38"/>
        </w:numPr>
      </w:pPr>
      <w:r>
        <w:t xml:space="preserve">The model is overfitted. </w:t>
      </w:r>
    </w:p>
    <w:p w14:paraId="1B77572F" w14:textId="77777777" w:rsidR="00E82C69" w:rsidRDefault="00E82C69" w:rsidP="00E82C69"/>
    <w:p w14:paraId="4C586EAE" w14:textId="77777777" w:rsidR="00E82C69" w:rsidRDefault="00E82C69" w:rsidP="00E82C69">
      <w:pPr>
        <w:pStyle w:val="Heading3"/>
      </w:pPr>
      <w:r>
        <w:rPr>
          <w:u w:val="single"/>
        </w:rPr>
        <w:t xml:space="preserve">Pruning the model </w:t>
      </w:r>
    </w:p>
    <w:p w14:paraId="779AE36C" w14:textId="77777777" w:rsidR="00E82C69" w:rsidRDefault="00E82C69" w:rsidP="00E82C69"/>
    <w:p w14:paraId="0C139AC0" w14:textId="77777777" w:rsidR="00E82C69" w:rsidRDefault="00E82C69" w:rsidP="00E82C69">
      <w:r>
        <w:t xml:space="preserve">Best params: </w:t>
      </w:r>
    </w:p>
    <w:p w14:paraId="67247C9B" w14:textId="77777777" w:rsidR="00E82C69" w:rsidRDefault="00E82C69" w:rsidP="00E82C69"/>
    <w:p w14:paraId="7DCD43BC" w14:textId="527009D4" w:rsidR="00E82C69" w:rsidRDefault="00E64E9B" w:rsidP="00E82C69">
      <w:r w:rsidRPr="00E64E9B">
        <w:rPr>
          <w:noProof/>
        </w:rPr>
        <w:drawing>
          <wp:inline distT="0" distB="0" distL="0" distR="0" wp14:anchorId="2F35DACA" wp14:editId="401749E1">
            <wp:extent cx="971600" cy="400071"/>
            <wp:effectExtent l="0" t="0" r="0" b="0"/>
            <wp:docPr id="52116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9824" name=""/>
                    <pic:cNvPicPr/>
                  </pic:nvPicPr>
                  <pic:blipFill>
                    <a:blip r:embed="rId62"/>
                    <a:stretch>
                      <a:fillRect/>
                    </a:stretch>
                  </pic:blipFill>
                  <pic:spPr>
                    <a:xfrm>
                      <a:off x="0" y="0"/>
                      <a:ext cx="971600" cy="400071"/>
                    </a:xfrm>
                    <a:prstGeom prst="rect">
                      <a:avLst/>
                    </a:prstGeom>
                  </pic:spPr>
                </pic:pic>
              </a:graphicData>
            </a:graphic>
          </wp:inline>
        </w:drawing>
      </w:r>
    </w:p>
    <w:p w14:paraId="46AC860C" w14:textId="77777777" w:rsidR="00E82C69" w:rsidRDefault="00E82C69" w:rsidP="00E82C69"/>
    <w:p w14:paraId="639F52D9" w14:textId="77777777" w:rsidR="00E82C69" w:rsidRPr="00E82C69" w:rsidRDefault="00E82C69" w:rsidP="00E82C69">
      <w:pPr>
        <w:pStyle w:val="Heading3"/>
        <w:rPr>
          <w:u w:val="single"/>
        </w:rPr>
      </w:pPr>
      <w:r>
        <w:rPr>
          <w:u w:val="single"/>
        </w:rPr>
        <w:t xml:space="preserve">Best model score </w:t>
      </w:r>
    </w:p>
    <w:p w14:paraId="723A3C86" w14:textId="77777777" w:rsidR="00E82C69" w:rsidRDefault="00E82C69" w:rsidP="00E82C69"/>
    <w:p w14:paraId="3F30DDE3" w14:textId="30C98EEB" w:rsidR="00A47FAE" w:rsidRDefault="00E64E9B" w:rsidP="00A47FAE">
      <w:r w:rsidRPr="00E64E9B">
        <w:rPr>
          <w:noProof/>
        </w:rPr>
        <w:drawing>
          <wp:inline distT="0" distB="0" distL="0" distR="0" wp14:anchorId="3F7CA39D" wp14:editId="2B9D9A80">
            <wp:extent cx="1930499" cy="355618"/>
            <wp:effectExtent l="0" t="0" r="0" b="6350"/>
            <wp:docPr id="115637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71156" name=""/>
                    <pic:cNvPicPr/>
                  </pic:nvPicPr>
                  <pic:blipFill>
                    <a:blip r:embed="rId63"/>
                    <a:stretch>
                      <a:fillRect/>
                    </a:stretch>
                  </pic:blipFill>
                  <pic:spPr>
                    <a:xfrm>
                      <a:off x="0" y="0"/>
                      <a:ext cx="1930499" cy="355618"/>
                    </a:xfrm>
                    <a:prstGeom prst="rect">
                      <a:avLst/>
                    </a:prstGeom>
                  </pic:spPr>
                </pic:pic>
              </a:graphicData>
            </a:graphic>
          </wp:inline>
        </w:drawing>
      </w:r>
    </w:p>
    <w:p w14:paraId="50BD1505" w14:textId="77777777" w:rsidR="00E82C69" w:rsidRDefault="00E82C69" w:rsidP="00A47FAE"/>
    <w:p w14:paraId="00DC4C91" w14:textId="40BFDAAC" w:rsidR="00E82C69" w:rsidRDefault="00E64E9B" w:rsidP="00A47FAE">
      <w:r w:rsidRPr="00E64E9B">
        <w:rPr>
          <w:noProof/>
        </w:rPr>
        <w:drawing>
          <wp:inline distT="0" distB="0" distL="0" distR="0" wp14:anchorId="1B34CE0E" wp14:editId="53D1B332">
            <wp:extent cx="2013053" cy="393720"/>
            <wp:effectExtent l="0" t="0" r="6350" b="6350"/>
            <wp:docPr id="159653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8968" name=""/>
                    <pic:cNvPicPr/>
                  </pic:nvPicPr>
                  <pic:blipFill>
                    <a:blip r:embed="rId64"/>
                    <a:stretch>
                      <a:fillRect/>
                    </a:stretch>
                  </pic:blipFill>
                  <pic:spPr>
                    <a:xfrm>
                      <a:off x="0" y="0"/>
                      <a:ext cx="2013053" cy="393720"/>
                    </a:xfrm>
                    <a:prstGeom prst="rect">
                      <a:avLst/>
                    </a:prstGeom>
                  </pic:spPr>
                </pic:pic>
              </a:graphicData>
            </a:graphic>
          </wp:inline>
        </w:drawing>
      </w:r>
    </w:p>
    <w:p w14:paraId="1E7211CC" w14:textId="77777777" w:rsidR="00E82C69" w:rsidRDefault="00E82C69" w:rsidP="000C610D"/>
    <w:p w14:paraId="6D42001E" w14:textId="77777777" w:rsidR="00E64E9B" w:rsidRDefault="00E64E9B" w:rsidP="00E64E9B"/>
    <w:p w14:paraId="180B6DF2" w14:textId="70D79777" w:rsidR="00E64E9B" w:rsidRDefault="00E64E9B" w:rsidP="00E64E9B">
      <w:pPr>
        <w:pStyle w:val="Heading2"/>
      </w:pPr>
      <w:r>
        <w:lastRenderedPageBreak/>
        <w:t xml:space="preserve">RANDOM FOREST </w:t>
      </w:r>
    </w:p>
    <w:p w14:paraId="098597E3" w14:textId="77777777" w:rsidR="00E64E9B" w:rsidRPr="003B2221" w:rsidRDefault="00E64E9B" w:rsidP="00E64E9B">
      <w:pPr>
        <w:pStyle w:val="Heading3"/>
        <w:rPr>
          <w:u w:val="single"/>
        </w:rPr>
      </w:pPr>
    </w:p>
    <w:p w14:paraId="65209111" w14:textId="77777777" w:rsidR="00E64E9B" w:rsidRPr="003B2221" w:rsidRDefault="00E64E9B" w:rsidP="00E64E9B">
      <w:pPr>
        <w:pStyle w:val="Heading3"/>
        <w:rPr>
          <w:u w:val="single"/>
        </w:rPr>
      </w:pPr>
      <w:r w:rsidRPr="003B2221">
        <w:rPr>
          <w:u w:val="single"/>
        </w:rPr>
        <w:t xml:space="preserve">Checking model score </w:t>
      </w:r>
    </w:p>
    <w:p w14:paraId="2D6A1C75" w14:textId="77777777" w:rsidR="00E64E9B" w:rsidRDefault="00E64E9B" w:rsidP="00E64E9B"/>
    <w:p w14:paraId="5AD281D4" w14:textId="77777777" w:rsidR="00E64E9B" w:rsidRDefault="00E64E9B" w:rsidP="00E64E9B">
      <w:r w:rsidRPr="00E82C69">
        <w:rPr>
          <w:noProof/>
        </w:rPr>
        <w:drawing>
          <wp:inline distT="0" distB="0" distL="0" distR="0" wp14:anchorId="40500D7B" wp14:editId="5A21EF17">
            <wp:extent cx="2000353" cy="361969"/>
            <wp:effectExtent l="0" t="0" r="0" b="0"/>
            <wp:docPr id="2030954442" name="Picture 203095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0257" name=""/>
                    <pic:cNvPicPr/>
                  </pic:nvPicPr>
                  <pic:blipFill>
                    <a:blip r:embed="rId60"/>
                    <a:stretch>
                      <a:fillRect/>
                    </a:stretch>
                  </pic:blipFill>
                  <pic:spPr>
                    <a:xfrm>
                      <a:off x="0" y="0"/>
                      <a:ext cx="2000353" cy="361969"/>
                    </a:xfrm>
                    <a:prstGeom prst="rect">
                      <a:avLst/>
                    </a:prstGeom>
                  </pic:spPr>
                </pic:pic>
              </a:graphicData>
            </a:graphic>
          </wp:inline>
        </w:drawing>
      </w:r>
    </w:p>
    <w:p w14:paraId="58CB8D3D" w14:textId="0F19187F" w:rsidR="00E64E9B" w:rsidRDefault="00E64E9B" w:rsidP="00E64E9B">
      <w:r w:rsidRPr="00E64E9B">
        <w:rPr>
          <w:noProof/>
        </w:rPr>
        <w:drawing>
          <wp:inline distT="0" distB="0" distL="0" distR="0" wp14:anchorId="50CD6719" wp14:editId="72F9154D">
            <wp:extent cx="1162110" cy="374669"/>
            <wp:effectExtent l="0" t="0" r="0" b="6350"/>
            <wp:docPr id="188576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69690" name=""/>
                    <pic:cNvPicPr/>
                  </pic:nvPicPr>
                  <pic:blipFill>
                    <a:blip r:embed="rId65"/>
                    <a:stretch>
                      <a:fillRect/>
                    </a:stretch>
                  </pic:blipFill>
                  <pic:spPr>
                    <a:xfrm>
                      <a:off x="0" y="0"/>
                      <a:ext cx="1162110" cy="374669"/>
                    </a:xfrm>
                    <a:prstGeom prst="rect">
                      <a:avLst/>
                    </a:prstGeom>
                  </pic:spPr>
                </pic:pic>
              </a:graphicData>
            </a:graphic>
          </wp:inline>
        </w:drawing>
      </w:r>
    </w:p>
    <w:p w14:paraId="13F6343B" w14:textId="77777777" w:rsidR="00E64E9B" w:rsidRDefault="00E64E9B" w:rsidP="00E64E9B"/>
    <w:p w14:paraId="673E7174" w14:textId="77777777" w:rsidR="00E64E9B" w:rsidRDefault="00E64E9B" w:rsidP="00E64E9B">
      <w:pPr>
        <w:pStyle w:val="ListParagraph"/>
        <w:numPr>
          <w:ilvl w:val="0"/>
          <w:numId w:val="38"/>
        </w:numPr>
      </w:pPr>
      <w:r>
        <w:t xml:space="preserve">The model is overfitted. </w:t>
      </w:r>
    </w:p>
    <w:p w14:paraId="61936DEB" w14:textId="77777777" w:rsidR="00E64E9B" w:rsidRDefault="00E64E9B" w:rsidP="00E64E9B"/>
    <w:p w14:paraId="6FECB718" w14:textId="77777777" w:rsidR="00E64E9B" w:rsidRDefault="00E64E9B" w:rsidP="00E64E9B">
      <w:pPr>
        <w:pStyle w:val="Heading3"/>
      </w:pPr>
      <w:r>
        <w:rPr>
          <w:u w:val="single"/>
        </w:rPr>
        <w:t xml:space="preserve">Pruning the model </w:t>
      </w:r>
    </w:p>
    <w:p w14:paraId="6739150B" w14:textId="77777777" w:rsidR="00E64E9B" w:rsidRDefault="00E64E9B" w:rsidP="00E64E9B"/>
    <w:p w14:paraId="13E9349F" w14:textId="77777777" w:rsidR="00E64E9B" w:rsidRDefault="00E64E9B" w:rsidP="00E64E9B">
      <w:r>
        <w:t xml:space="preserve">Best params: </w:t>
      </w:r>
    </w:p>
    <w:p w14:paraId="74946145" w14:textId="77777777" w:rsidR="00E64E9B" w:rsidRDefault="00E64E9B" w:rsidP="00E64E9B"/>
    <w:p w14:paraId="7B648607" w14:textId="609CCBFD" w:rsidR="00E64E9B" w:rsidRDefault="00E64E9B" w:rsidP="00E64E9B">
      <w:r w:rsidRPr="00E64E9B">
        <w:rPr>
          <w:noProof/>
        </w:rPr>
        <w:drawing>
          <wp:inline distT="0" distB="0" distL="0" distR="0" wp14:anchorId="7A4A8CDD" wp14:editId="190AEE5A">
            <wp:extent cx="1054154" cy="476274"/>
            <wp:effectExtent l="0" t="0" r="0" b="0"/>
            <wp:docPr id="59105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9291" name=""/>
                    <pic:cNvPicPr/>
                  </pic:nvPicPr>
                  <pic:blipFill>
                    <a:blip r:embed="rId66"/>
                    <a:stretch>
                      <a:fillRect/>
                    </a:stretch>
                  </pic:blipFill>
                  <pic:spPr>
                    <a:xfrm>
                      <a:off x="0" y="0"/>
                      <a:ext cx="1054154" cy="476274"/>
                    </a:xfrm>
                    <a:prstGeom prst="rect">
                      <a:avLst/>
                    </a:prstGeom>
                  </pic:spPr>
                </pic:pic>
              </a:graphicData>
            </a:graphic>
          </wp:inline>
        </w:drawing>
      </w:r>
    </w:p>
    <w:p w14:paraId="5A76C562" w14:textId="77777777" w:rsidR="00E64E9B" w:rsidRDefault="00E64E9B" w:rsidP="00E64E9B"/>
    <w:p w14:paraId="197F30C6" w14:textId="77777777" w:rsidR="00E64E9B" w:rsidRPr="00E82C69" w:rsidRDefault="00E64E9B" w:rsidP="00E64E9B">
      <w:pPr>
        <w:pStyle w:val="Heading3"/>
        <w:rPr>
          <w:u w:val="single"/>
        </w:rPr>
      </w:pPr>
      <w:r>
        <w:rPr>
          <w:u w:val="single"/>
        </w:rPr>
        <w:t xml:space="preserve">Best model score </w:t>
      </w:r>
    </w:p>
    <w:p w14:paraId="3F7ECC2F" w14:textId="77777777" w:rsidR="00E64E9B" w:rsidRDefault="00E64E9B" w:rsidP="00E64E9B"/>
    <w:p w14:paraId="7E6C0003" w14:textId="0A0706B7" w:rsidR="00E64E9B" w:rsidRDefault="00E64E9B" w:rsidP="00E64E9B">
      <w:r w:rsidRPr="00E64E9B">
        <w:rPr>
          <w:noProof/>
        </w:rPr>
        <w:drawing>
          <wp:inline distT="0" distB="0" distL="0" distR="0" wp14:anchorId="4A995C7E" wp14:editId="787E2895">
            <wp:extent cx="1187511" cy="400071"/>
            <wp:effectExtent l="0" t="0" r="0" b="0"/>
            <wp:docPr id="4753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3631" name=""/>
                    <pic:cNvPicPr/>
                  </pic:nvPicPr>
                  <pic:blipFill>
                    <a:blip r:embed="rId67"/>
                    <a:stretch>
                      <a:fillRect/>
                    </a:stretch>
                  </pic:blipFill>
                  <pic:spPr>
                    <a:xfrm>
                      <a:off x="0" y="0"/>
                      <a:ext cx="1187511" cy="400071"/>
                    </a:xfrm>
                    <a:prstGeom prst="rect">
                      <a:avLst/>
                    </a:prstGeom>
                  </pic:spPr>
                </pic:pic>
              </a:graphicData>
            </a:graphic>
          </wp:inline>
        </w:drawing>
      </w:r>
    </w:p>
    <w:p w14:paraId="1049643C" w14:textId="77777777" w:rsidR="00E64E9B" w:rsidRDefault="00E64E9B" w:rsidP="00E64E9B"/>
    <w:p w14:paraId="6A97100F" w14:textId="18C24BC9" w:rsidR="00E64E9B" w:rsidRDefault="00E64E9B" w:rsidP="00E64E9B">
      <w:r w:rsidRPr="00E64E9B">
        <w:rPr>
          <w:noProof/>
        </w:rPr>
        <w:drawing>
          <wp:inline distT="0" distB="0" distL="0" distR="0" wp14:anchorId="70E21B02" wp14:editId="2D331663">
            <wp:extent cx="1168460" cy="381020"/>
            <wp:effectExtent l="0" t="0" r="0" b="0"/>
            <wp:docPr id="6244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47043" name=""/>
                    <pic:cNvPicPr/>
                  </pic:nvPicPr>
                  <pic:blipFill>
                    <a:blip r:embed="rId68"/>
                    <a:stretch>
                      <a:fillRect/>
                    </a:stretch>
                  </pic:blipFill>
                  <pic:spPr>
                    <a:xfrm>
                      <a:off x="0" y="0"/>
                      <a:ext cx="1168460" cy="381020"/>
                    </a:xfrm>
                    <a:prstGeom prst="rect">
                      <a:avLst/>
                    </a:prstGeom>
                  </pic:spPr>
                </pic:pic>
              </a:graphicData>
            </a:graphic>
          </wp:inline>
        </w:drawing>
      </w:r>
    </w:p>
    <w:p w14:paraId="2ACE74B4" w14:textId="77777777" w:rsidR="00E64E9B" w:rsidRDefault="00E64E9B" w:rsidP="00E64E9B"/>
    <w:p w14:paraId="324F8DA5" w14:textId="77777777" w:rsidR="00E64E9B" w:rsidRDefault="00E64E9B" w:rsidP="00E64E9B"/>
    <w:p w14:paraId="7A8262B4" w14:textId="77777777" w:rsidR="00E64E9B" w:rsidRDefault="00E64E9B" w:rsidP="00E64E9B"/>
    <w:p w14:paraId="127BDFE3" w14:textId="27ED1D70" w:rsidR="00E64E9B" w:rsidRDefault="00E64E9B" w:rsidP="00E64E9B">
      <w:pPr>
        <w:pStyle w:val="Heading2"/>
      </w:pPr>
      <w:r>
        <w:lastRenderedPageBreak/>
        <w:t>LINIEAR REGRESSION</w:t>
      </w:r>
    </w:p>
    <w:p w14:paraId="3548B911" w14:textId="77777777" w:rsidR="00E64E9B" w:rsidRPr="003B2221" w:rsidRDefault="00E64E9B" w:rsidP="00E64E9B">
      <w:pPr>
        <w:pStyle w:val="Heading3"/>
        <w:rPr>
          <w:u w:val="single"/>
        </w:rPr>
      </w:pPr>
    </w:p>
    <w:p w14:paraId="41F0A475" w14:textId="77777777" w:rsidR="00E64E9B" w:rsidRPr="003B2221" w:rsidRDefault="00E64E9B" w:rsidP="00E64E9B">
      <w:pPr>
        <w:pStyle w:val="Heading3"/>
        <w:rPr>
          <w:u w:val="single"/>
        </w:rPr>
      </w:pPr>
      <w:r w:rsidRPr="003B2221">
        <w:rPr>
          <w:u w:val="single"/>
        </w:rPr>
        <w:t xml:space="preserve">Checking model score </w:t>
      </w:r>
    </w:p>
    <w:p w14:paraId="40D4553D" w14:textId="46802B02" w:rsidR="00E64E9B" w:rsidRDefault="00E64E9B" w:rsidP="00E64E9B"/>
    <w:p w14:paraId="2CD6DC3A" w14:textId="5C9F1627" w:rsidR="00E64E9B" w:rsidRDefault="00E64E9B" w:rsidP="00E64E9B">
      <w:r w:rsidRPr="00E64E9B">
        <w:rPr>
          <w:noProof/>
        </w:rPr>
        <w:drawing>
          <wp:inline distT="0" distB="0" distL="0" distR="0" wp14:anchorId="5E21AD75" wp14:editId="4D0852CC">
            <wp:extent cx="1130358" cy="254013"/>
            <wp:effectExtent l="0" t="0" r="0" b="0"/>
            <wp:docPr id="45901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11250" name=""/>
                    <pic:cNvPicPr/>
                  </pic:nvPicPr>
                  <pic:blipFill>
                    <a:blip r:embed="rId69"/>
                    <a:stretch>
                      <a:fillRect/>
                    </a:stretch>
                  </pic:blipFill>
                  <pic:spPr>
                    <a:xfrm>
                      <a:off x="0" y="0"/>
                      <a:ext cx="1130358" cy="254013"/>
                    </a:xfrm>
                    <a:prstGeom prst="rect">
                      <a:avLst/>
                    </a:prstGeom>
                  </pic:spPr>
                </pic:pic>
              </a:graphicData>
            </a:graphic>
          </wp:inline>
        </w:drawing>
      </w:r>
    </w:p>
    <w:p w14:paraId="49CB7975" w14:textId="77777777" w:rsidR="00E64E9B" w:rsidRDefault="00E64E9B" w:rsidP="00E64E9B"/>
    <w:p w14:paraId="1DFF55EC" w14:textId="77777777" w:rsidR="00E64E9B" w:rsidRDefault="00E64E9B" w:rsidP="00E64E9B">
      <w:pPr>
        <w:pStyle w:val="ListParagraph"/>
        <w:numPr>
          <w:ilvl w:val="0"/>
          <w:numId w:val="38"/>
        </w:numPr>
      </w:pPr>
      <w:r>
        <w:t xml:space="preserve">The model is overfitted. </w:t>
      </w:r>
    </w:p>
    <w:p w14:paraId="678FFF18" w14:textId="77777777" w:rsidR="00E64E9B" w:rsidRDefault="00E64E9B" w:rsidP="00E64E9B"/>
    <w:p w14:paraId="1A3A3D0C" w14:textId="77777777" w:rsidR="00E64E9B" w:rsidRDefault="00E64E9B" w:rsidP="00E64E9B">
      <w:pPr>
        <w:pStyle w:val="Heading3"/>
      </w:pPr>
      <w:r>
        <w:rPr>
          <w:u w:val="single"/>
        </w:rPr>
        <w:t xml:space="preserve">Pruning the model </w:t>
      </w:r>
    </w:p>
    <w:p w14:paraId="4DACAA3C" w14:textId="46CE77CA" w:rsidR="00E64E9B" w:rsidRDefault="00E64E9B" w:rsidP="00E64E9B"/>
    <w:p w14:paraId="2F5B8DDD" w14:textId="72448F06" w:rsidR="00E64E9B" w:rsidRDefault="00E64E9B" w:rsidP="00E64E9B">
      <w:pPr>
        <w:pStyle w:val="ListParagraph"/>
        <w:numPr>
          <w:ilvl w:val="0"/>
          <w:numId w:val="38"/>
        </w:numPr>
      </w:pPr>
      <w:r>
        <w:t xml:space="preserve">The variables Alcohol, Avg glucose level, Smoking status, Gender Male, Exercise, Location, Other major decs history, and Occupation have been removed. </w:t>
      </w:r>
    </w:p>
    <w:p w14:paraId="0149A941" w14:textId="77777777" w:rsidR="00E64E9B" w:rsidRDefault="00E64E9B" w:rsidP="00E64E9B">
      <w:pPr>
        <w:pStyle w:val="ListParagraph"/>
        <w:numPr>
          <w:ilvl w:val="0"/>
          <w:numId w:val="38"/>
        </w:numPr>
      </w:pPr>
    </w:p>
    <w:p w14:paraId="740BA46C" w14:textId="77777777" w:rsidR="00E64E9B" w:rsidRPr="00E82C69" w:rsidRDefault="00E64E9B" w:rsidP="00E64E9B">
      <w:pPr>
        <w:pStyle w:val="Heading3"/>
        <w:rPr>
          <w:u w:val="single"/>
        </w:rPr>
      </w:pPr>
      <w:r>
        <w:rPr>
          <w:u w:val="single"/>
        </w:rPr>
        <w:t xml:space="preserve">Best model score </w:t>
      </w:r>
    </w:p>
    <w:p w14:paraId="7DAFC143" w14:textId="77777777" w:rsidR="00E64E9B" w:rsidRDefault="00E64E9B" w:rsidP="00E64E9B"/>
    <w:p w14:paraId="5A961542" w14:textId="1923506A" w:rsidR="00E64E9B" w:rsidRDefault="00E64E9B" w:rsidP="00E64E9B">
      <w:r w:rsidRPr="00E64E9B">
        <w:rPr>
          <w:noProof/>
        </w:rPr>
        <w:drawing>
          <wp:inline distT="0" distB="0" distL="0" distR="0" wp14:anchorId="7AD0AB4D" wp14:editId="32489D0A">
            <wp:extent cx="1117657" cy="317516"/>
            <wp:effectExtent l="0" t="0" r="6350" b="6350"/>
            <wp:docPr id="74981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2878" name=""/>
                    <pic:cNvPicPr/>
                  </pic:nvPicPr>
                  <pic:blipFill>
                    <a:blip r:embed="rId70"/>
                    <a:stretch>
                      <a:fillRect/>
                    </a:stretch>
                  </pic:blipFill>
                  <pic:spPr>
                    <a:xfrm>
                      <a:off x="0" y="0"/>
                      <a:ext cx="1117657" cy="317516"/>
                    </a:xfrm>
                    <a:prstGeom prst="rect">
                      <a:avLst/>
                    </a:prstGeom>
                  </pic:spPr>
                </pic:pic>
              </a:graphicData>
            </a:graphic>
          </wp:inline>
        </w:drawing>
      </w:r>
    </w:p>
    <w:p w14:paraId="4ABA70CC" w14:textId="77777777" w:rsidR="00E64E9B" w:rsidRDefault="00E64E9B" w:rsidP="00E64E9B"/>
    <w:p w14:paraId="6D862A8F" w14:textId="4E8F278E" w:rsidR="00E64E9B" w:rsidRDefault="00E64E9B" w:rsidP="00E64E9B"/>
    <w:p w14:paraId="30052992" w14:textId="77777777" w:rsidR="00C4446C" w:rsidRDefault="00C4446C" w:rsidP="00E64E9B"/>
    <w:p w14:paraId="3869D008" w14:textId="77777777" w:rsidR="00C4446C" w:rsidRDefault="00C4446C" w:rsidP="00E64E9B"/>
    <w:p w14:paraId="1EAA5D52" w14:textId="77777777" w:rsidR="00C4446C" w:rsidRDefault="00C4446C" w:rsidP="00E64E9B"/>
    <w:p w14:paraId="674FE2EC" w14:textId="77777777" w:rsidR="00C4446C" w:rsidRDefault="00C4446C" w:rsidP="00E64E9B"/>
    <w:p w14:paraId="5E14D004" w14:textId="77777777" w:rsidR="00C4446C" w:rsidRDefault="00C4446C" w:rsidP="00E64E9B"/>
    <w:p w14:paraId="5A72A03A" w14:textId="77777777" w:rsidR="00C4446C" w:rsidRDefault="00C4446C" w:rsidP="00E64E9B"/>
    <w:p w14:paraId="2A1FACFD" w14:textId="77777777" w:rsidR="00C4446C" w:rsidRDefault="00C4446C" w:rsidP="00E64E9B"/>
    <w:p w14:paraId="4C109552" w14:textId="77777777" w:rsidR="00C4446C" w:rsidRDefault="00C4446C" w:rsidP="00E64E9B"/>
    <w:p w14:paraId="5267502D" w14:textId="77777777" w:rsidR="00C4446C" w:rsidRDefault="00C4446C" w:rsidP="00E64E9B"/>
    <w:p w14:paraId="65D12826" w14:textId="1115B16A" w:rsidR="00C4446C" w:rsidRDefault="00C4446C" w:rsidP="00E64E9B">
      <w:proofErr w:type="spellStart"/>
      <w:r>
        <w:lastRenderedPageBreak/>
        <w:t>Distplot</w:t>
      </w:r>
      <w:proofErr w:type="spellEnd"/>
      <w:r>
        <w:t xml:space="preserve"> of </w:t>
      </w:r>
      <w:proofErr w:type="gramStart"/>
      <w:r>
        <w:t>prediction :</w:t>
      </w:r>
      <w:proofErr w:type="gramEnd"/>
    </w:p>
    <w:p w14:paraId="52AC4CC0" w14:textId="221E3ADE" w:rsidR="00E64E9B" w:rsidRDefault="00C4446C" w:rsidP="00E64E9B">
      <w:r>
        <w:rPr>
          <w:noProof/>
        </w:rPr>
        <w:drawing>
          <wp:inline distT="0" distB="0" distL="0" distR="0" wp14:anchorId="53574CD1" wp14:editId="090BBB54">
            <wp:extent cx="5187950" cy="4096385"/>
            <wp:effectExtent l="0" t="0" r="0" b="0"/>
            <wp:docPr id="4282458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7950" cy="4096385"/>
                    </a:xfrm>
                    <a:prstGeom prst="rect">
                      <a:avLst/>
                    </a:prstGeom>
                    <a:noFill/>
                    <a:ln>
                      <a:noFill/>
                    </a:ln>
                  </pic:spPr>
                </pic:pic>
              </a:graphicData>
            </a:graphic>
          </wp:inline>
        </w:drawing>
      </w:r>
    </w:p>
    <w:p w14:paraId="7A9B865E" w14:textId="77777777" w:rsidR="00E64E9B" w:rsidRDefault="00E64E9B" w:rsidP="00E64E9B"/>
    <w:p w14:paraId="05F82836" w14:textId="77777777" w:rsidR="00E64E9B" w:rsidRDefault="00E64E9B" w:rsidP="00E64E9B"/>
    <w:p w14:paraId="4276500A" w14:textId="77777777" w:rsidR="00E64E9B" w:rsidRDefault="00E64E9B" w:rsidP="00E64E9B"/>
    <w:p w14:paraId="4B125B03" w14:textId="77777777" w:rsidR="00E64E9B" w:rsidRDefault="00E64E9B" w:rsidP="00E64E9B"/>
    <w:p w14:paraId="4E219165" w14:textId="77777777" w:rsidR="00E64E9B" w:rsidRDefault="00E64E9B" w:rsidP="00E64E9B"/>
    <w:p w14:paraId="2DBB627D" w14:textId="77777777" w:rsidR="00C4446C" w:rsidRDefault="00C4446C" w:rsidP="00E64E9B"/>
    <w:p w14:paraId="031EDC50" w14:textId="77777777" w:rsidR="00C4446C" w:rsidRDefault="00C4446C" w:rsidP="00E64E9B"/>
    <w:p w14:paraId="7EA9373E" w14:textId="77777777" w:rsidR="00C4446C" w:rsidRDefault="00C4446C" w:rsidP="00E64E9B"/>
    <w:p w14:paraId="6E9F4F99" w14:textId="77777777" w:rsidR="00E64E9B" w:rsidRDefault="00E64E9B" w:rsidP="00E64E9B"/>
    <w:p w14:paraId="322ABAAB" w14:textId="77777777" w:rsidR="00E64E9B" w:rsidRDefault="00E64E9B" w:rsidP="00E64E9B"/>
    <w:p w14:paraId="3FE24CD6" w14:textId="428B05CB" w:rsidR="00E64E9B" w:rsidRDefault="00C4446C" w:rsidP="00E64E9B">
      <w:pPr>
        <w:pStyle w:val="Heading2"/>
      </w:pPr>
      <w:r>
        <w:lastRenderedPageBreak/>
        <w:t xml:space="preserve">KNN </w:t>
      </w:r>
    </w:p>
    <w:p w14:paraId="67AA85B5" w14:textId="77777777" w:rsidR="00E64E9B" w:rsidRPr="003B2221" w:rsidRDefault="00E64E9B" w:rsidP="00E64E9B">
      <w:pPr>
        <w:pStyle w:val="Heading3"/>
        <w:rPr>
          <w:u w:val="single"/>
        </w:rPr>
      </w:pPr>
    </w:p>
    <w:p w14:paraId="13D85409" w14:textId="77777777" w:rsidR="00E64E9B" w:rsidRPr="003B2221" w:rsidRDefault="00E64E9B" w:rsidP="00E64E9B">
      <w:pPr>
        <w:pStyle w:val="Heading3"/>
        <w:rPr>
          <w:u w:val="single"/>
        </w:rPr>
      </w:pPr>
      <w:r w:rsidRPr="003B2221">
        <w:rPr>
          <w:u w:val="single"/>
        </w:rPr>
        <w:t xml:space="preserve">Checking model score </w:t>
      </w:r>
    </w:p>
    <w:p w14:paraId="6D1CAA98" w14:textId="77777777" w:rsidR="00E64E9B" w:rsidRDefault="00E64E9B" w:rsidP="00E64E9B"/>
    <w:p w14:paraId="38BE9E90" w14:textId="77777777" w:rsidR="00E64E9B" w:rsidRDefault="00E64E9B" w:rsidP="00E64E9B"/>
    <w:p w14:paraId="03D5CBB0" w14:textId="77777777" w:rsidR="00E64E9B" w:rsidRPr="00E82C69" w:rsidRDefault="00E64E9B" w:rsidP="00E64E9B">
      <w:pPr>
        <w:pStyle w:val="Heading3"/>
        <w:rPr>
          <w:u w:val="single"/>
        </w:rPr>
      </w:pPr>
      <w:r>
        <w:rPr>
          <w:u w:val="single"/>
        </w:rPr>
        <w:t xml:space="preserve">Best model score </w:t>
      </w:r>
    </w:p>
    <w:p w14:paraId="155D2CDA" w14:textId="1F700C84" w:rsidR="00E64E9B" w:rsidRDefault="00E64E9B" w:rsidP="00E64E9B"/>
    <w:p w14:paraId="328E7173" w14:textId="77777777" w:rsidR="00E64E9B" w:rsidRDefault="00E64E9B" w:rsidP="00E64E9B"/>
    <w:p w14:paraId="1DA322D8" w14:textId="264057B9" w:rsidR="00E64E9B" w:rsidRDefault="00EF76E9" w:rsidP="00E64E9B">
      <w:r w:rsidRPr="00EF76E9">
        <w:rPr>
          <w:noProof/>
        </w:rPr>
        <w:drawing>
          <wp:inline distT="0" distB="0" distL="0" distR="0" wp14:anchorId="0D7226EF" wp14:editId="6F4C5751">
            <wp:extent cx="2070206" cy="1073205"/>
            <wp:effectExtent l="0" t="0" r="6350" b="0"/>
            <wp:docPr id="3778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8915" name=""/>
                    <pic:cNvPicPr/>
                  </pic:nvPicPr>
                  <pic:blipFill>
                    <a:blip r:embed="rId72"/>
                    <a:stretch>
                      <a:fillRect/>
                    </a:stretch>
                  </pic:blipFill>
                  <pic:spPr>
                    <a:xfrm>
                      <a:off x="0" y="0"/>
                      <a:ext cx="2070206" cy="1073205"/>
                    </a:xfrm>
                    <a:prstGeom prst="rect">
                      <a:avLst/>
                    </a:prstGeom>
                  </pic:spPr>
                </pic:pic>
              </a:graphicData>
            </a:graphic>
          </wp:inline>
        </w:drawing>
      </w:r>
    </w:p>
    <w:p w14:paraId="167C78AF" w14:textId="2BA30359" w:rsidR="00EF76E9" w:rsidRDefault="00EF76E9"/>
    <w:p w14:paraId="5664BB14" w14:textId="7386446A" w:rsidR="00E64E9B" w:rsidRDefault="00EF76E9" w:rsidP="00E64E9B">
      <w:r w:rsidRPr="00EF76E9">
        <w:rPr>
          <w:noProof/>
        </w:rPr>
        <w:drawing>
          <wp:inline distT="0" distB="0" distL="0" distR="0" wp14:anchorId="00FB978A" wp14:editId="4EF13484">
            <wp:extent cx="2406774" cy="1073205"/>
            <wp:effectExtent l="0" t="0" r="0" b="0"/>
            <wp:docPr id="8441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14651" name=""/>
                    <pic:cNvPicPr/>
                  </pic:nvPicPr>
                  <pic:blipFill>
                    <a:blip r:embed="rId73"/>
                    <a:stretch>
                      <a:fillRect/>
                    </a:stretch>
                  </pic:blipFill>
                  <pic:spPr>
                    <a:xfrm>
                      <a:off x="0" y="0"/>
                      <a:ext cx="2406774" cy="1073205"/>
                    </a:xfrm>
                    <a:prstGeom prst="rect">
                      <a:avLst/>
                    </a:prstGeom>
                  </pic:spPr>
                </pic:pic>
              </a:graphicData>
            </a:graphic>
          </wp:inline>
        </w:drawing>
      </w:r>
    </w:p>
    <w:p w14:paraId="29ABAEA2" w14:textId="77777777" w:rsidR="00EF76E9" w:rsidRDefault="00EF76E9" w:rsidP="00E64E9B"/>
    <w:p w14:paraId="4063FB7A" w14:textId="59945C3A" w:rsidR="00EF76E9" w:rsidRDefault="00EF76E9" w:rsidP="00EF76E9">
      <w:pPr>
        <w:pStyle w:val="ListParagraph"/>
        <w:numPr>
          <w:ilvl w:val="0"/>
          <w:numId w:val="38"/>
        </w:numPr>
      </w:pPr>
      <w:r>
        <w:t>The model with 15 neighbors is the best model.</w:t>
      </w:r>
    </w:p>
    <w:p w14:paraId="5CE42BE8" w14:textId="77777777" w:rsidR="00C23E29" w:rsidRDefault="00C23E29" w:rsidP="00E82C69">
      <w:pPr>
        <w:pStyle w:val="Heading1"/>
        <w:rPr>
          <w:sz w:val="22"/>
        </w:rPr>
      </w:pPr>
    </w:p>
    <w:p w14:paraId="06FE25AF" w14:textId="77777777" w:rsidR="00C23E29" w:rsidRDefault="00C23E29" w:rsidP="00E82C69">
      <w:pPr>
        <w:pStyle w:val="Heading1"/>
        <w:rPr>
          <w:sz w:val="22"/>
        </w:rPr>
      </w:pPr>
    </w:p>
    <w:p w14:paraId="7A483E5D" w14:textId="77777777" w:rsidR="00C23E29" w:rsidRDefault="00C23E29" w:rsidP="00E82C69">
      <w:pPr>
        <w:pStyle w:val="Heading1"/>
        <w:rPr>
          <w:sz w:val="22"/>
        </w:rPr>
      </w:pPr>
    </w:p>
    <w:p w14:paraId="36CC47EE" w14:textId="7E872566" w:rsidR="00C23E29" w:rsidRDefault="00C23E29" w:rsidP="00E82C69">
      <w:pPr>
        <w:pStyle w:val="Heading1"/>
        <w:rPr>
          <w:sz w:val="22"/>
        </w:rPr>
      </w:pPr>
    </w:p>
    <w:p w14:paraId="5E9ADF00" w14:textId="77777777" w:rsidR="00C23E29" w:rsidRPr="00C23E29" w:rsidRDefault="00C23E29" w:rsidP="00C23E29"/>
    <w:p w14:paraId="07C81317" w14:textId="77777777" w:rsidR="00C23E29" w:rsidRDefault="00C23E29" w:rsidP="00E82C69">
      <w:pPr>
        <w:pStyle w:val="Heading1"/>
        <w:rPr>
          <w:sz w:val="22"/>
        </w:rPr>
      </w:pPr>
    </w:p>
    <w:p w14:paraId="59327448" w14:textId="77777777" w:rsidR="00C23E29" w:rsidRPr="00C23E29" w:rsidRDefault="00C23E29" w:rsidP="00C23E29"/>
    <w:p w14:paraId="55A02DCC" w14:textId="77777777" w:rsidR="00C23E29" w:rsidRDefault="00C23E29" w:rsidP="00E82C69">
      <w:pPr>
        <w:pStyle w:val="Heading1"/>
        <w:rPr>
          <w:sz w:val="22"/>
        </w:rPr>
      </w:pPr>
    </w:p>
    <w:p w14:paraId="202F8A9A" w14:textId="2191135A" w:rsidR="00E64E9B" w:rsidRDefault="00C23E29" w:rsidP="00E82C69">
      <w:pPr>
        <w:pStyle w:val="Heading1"/>
        <w:rPr>
          <w:sz w:val="22"/>
        </w:rPr>
      </w:pPr>
      <w:r>
        <w:rPr>
          <w:sz w:val="22"/>
        </w:rPr>
        <w:t>MODEL BUILDING WITH THE SCALED DATASET</w:t>
      </w:r>
    </w:p>
    <w:p w14:paraId="5BEA9FAC" w14:textId="77777777" w:rsidR="00C23E29" w:rsidRDefault="00C23E29" w:rsidP="00C23E29"/>
    <w:p w14:paraId="1C1993CD" w14:textId="56CC48C5" w:rsidR="005C3585" w:rsidRDefault="005C3585" w:rsidP="005C3585">
      <w:pPr>
        <w:pStyle w:val="Heading2"/>
      </w:pPr>
      <w:r>
        <w:t xml:space="preserve">decision tree </w:t>
      </w:r>
    </w:p>
    <w:p w14:paraId="1C47D6FF" w14:textId="77777777" w:rsidR="005C3585" w:rsidRPr="003B2221" w:rsidRDefault="005C3585" w:rsidP="005C3585">
      <w:pPr>
        <w:pStyle w:val="Heading3"/>
        <w:rPr>
          <w:u w:val="single"/>
        </w:rPr>
      </w:pPr>
    </w:p>
    <w:p w14:paraId="0B0FBEF8" w14:textId="77777777" w:rsidR="005C3585" w:rsidRPr="003B2221" w:rsidRDefault="005C3585" w:rsidP="005C3585">
      <w:pPr>
        <w:pStyle w:val="Heading3"/>
        <w:rPr>
          <w:u w:val="single"/>
        </w:rPr>
      </w:pPr>
      <w:r w:rsidRPr="003B2221">
        <w:rPr>
          <w:u w:val="single"/>
        </w:rPr>
        <w:t xml:space="preserve">Checking model score </w:t>
      </w:r>
    </w:p>
    <w:p w14:paraId="761DEAC2" w14:textId="77777777" w:rsidR="005C3585" w:rsidRDefault="005C3585" w:rsidP="005C3585"/>
    <w:p w14:paraId="74C41D4B" w14:textId="77777777" w:rsidR="005C3585" w:rsidRDefault="005C3585" w:rsidP="005C3585">
      <w:r w:rsidRPr="00E82C69">
        <w:rPr>
          <w:noProof/>
        </w:rPr>
        <w:drawing>
          <wp:inline distT="0" distB="0" distL="0" distR="0" wp14:anchorId="4C64C66B" wp14:editId="511CD342">
            <wp:extent cx="2000353" cy="361969"/>
            <wp:effectExtent l="0" t="0" r="0" b="0"/>
            <wp:docPr id="1521083100" name="Picture 152108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0257" name=""/>
                    <pic:cNvPicPr/>
                  </pic:nvPicPr>
                  <pic:blipFill>
                    <a:blip r:embed="rId60"/>
                    <a:stretch>
                      <a:fillRect/>
                    </a:stretch>
                  </pic:blipFill>
                  <pic:spPr>
                    <a:xfrm>
                      <a:off x="0" y="0"/>
                      <a:ext cx="2000353" cy="361969"/>
                    </a:xfrm>
                    <a:prstGeom prst="rect">
                      <a:avLst/>
                    </a:prstGeom>
                  </pic:spPr>
                </pic:pic>
              </a:graphicData>
            </a:graphic>
          </wp:inline>
        </w:drawing>
      </w:r>
    </w:p>
    <w:p w14:paraId="22A4BA2A" w14:textId="42B3C07C" w:rsidR="005C3585" w:rsidRDefault="005C3585" w:rsidP="005C3585">
      <w:r w:rsidRPr="005C3585">
        <w:drawing>
          <wp:inline distT="0" distB="0" distL="0" distR="0" wp14:anchorId="04EC279F" wp14:editId="72B8B8AE">
            <wp:extent cx="2971953" cy="552478"/>
            <wp:effectExtent l="0" t="0" r="0" b="0"/>
            <wp:docPr id="187499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95751" name=""/>
                    <pic:cNvPicPr/>
                  </pic:nvPicPr>
                  <pic:blipFill>
                    <a:blip r:embed="rId74"/>
                    <a:stretch>
                      <a:fillRect/>
                    </a:stretch>
                  </pic:blipFill>
                  <pic:spPr>
                    <a:xfrm>
                      <a:off x="0" y="0"/>
                      <a:ext cx="2971953" cy="552478"/>
                    </a:xfrm>
                    <a:prstGeom prst="rect">
                      <a:avLst/>
                    </a:prstGeom>
                  </pic:spPr>
                </pic:pic>
              </a:graphicData>
            </a:graphic>
          </wp:inline>
        </w:drawing>
      </w:r>
    </w:p>
    <w:p w14:paraId="248690BC" w14:textId="77777777" w:rsidR="005C3585" w:rsidRDefault="005C3585" w:rsidP="005C3585"/>
    <w:p w14:paraId="596B4DF8" w14:textId="77777777" w:rsidR="005C3585" w:rsidRDefault="005C3585" w:rsidP="005C3585">
      <w:pPr>
        <w:pStyle w:val="ListParagraph"/>
        <w:numPr>
          <w:ilvl w:val="0"/>
          <w:numId w:val="38"/>
        </w:numPr>
      </w:pPr>
      <w:r>
        <w:t xml:space="preserve">The model is overfitted. </w:t>
      </w:r>
    </w:p>
    <w:p w14:paraId="049AFC7D" w14:textId="77777777" w:rsidR="005C3585" w:rsidRDefault="005C3585" w:rsidP="005C3585"/>
    <w:p w14:paraId="48D4EF46" w14:textId="1BD1A4A1" w:rsidR="005C3585" w:rsidRDefault="005C3585" w:rsidP="005C3585">
      <w:pPr>
        <w:pStyle w:val="Heading3"/>
      </w:pPr>
      <w:r>
        <w:rPr>
          <w:u w:val="single"/>
        </w:rPr>
        <w:t xml:space="preserve">Pruning the model </w:t>
      </w:r>
      <w:r>
        <w:rPr>
          <w:u w:val="single"/>
        </w:rPr>
        <w:t xml:space="preserve">using </w:t>
      </w:r>
      <w:proofErr w:type="spellStart"/>
      <w:r>
        <w:rPr>
          <w:u w:val="single"/>
        </w:rPr>
        <w:t>GridSearchCV</w:t>
      </w:r>
      <w:proofErr w:type="spellEnd"/>
      <w:r>
        <w:rPr>
          <w:u w:val="single"/>
        </w:rPr>
        <w:t xml:space="preserve"> </w:t>
      </w:r>
    </w:p>
    <w:p w14:paraId="2BEC1C2F" w14:textId="77777777" w:rsidR="005C3585" w:rsidRDefault="005C3585" w:rsidP="005C3585"/>
    <w:p w14:paraId="1C02030E" w14:textId="77777777" w:rsidR="005C3585" w:rsidRDefault="005C3585" w:rsidP="005C3585">
      <w:r>
        <w:t xml:space="preserve">Best params: </w:t>
      </w:r>
    </w:p>
    <w:p w14:paraId="143BEA9C" w14:textId="77777777" w:rsidR="005C3585" w:rsidRDefault="005C3585" w:rsidP="005C3585"/>
    <w:p w14:paraId="59A410D4" w14:textId="5DCF09EB" w:rsidR="005C3585" w:rsidRDefault="005C3585" w:rsidP="005C3585">
      <w:r w:rsidRPr="005C3585">
        <w:drawing>
          <wp:inline distT="0" distB="0" distL="0" distR="0" wp14:anchorId="6ABC6B90" wp14:editId="5977626E">
            <wp:extent cx="1720938" cy="647733"/>
            <wp:effectExtent l="0" t="0" r="0" b="0"/>
            <wp:docPr id="214168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8537" name=""/>
                    <pic:cNvPicPr/>
                  </pic:nvPicPr>
                  <pic:blipFill>
                    <a:blip r:embed="rId75"/>
                    <a:stretch>
                      <a:fillRect/>
                    </a:stretch>
                  </pic:blipFill>
                  <pic:spPr>
                    <a:xfrm>
                      <a:off x="0" y="0"/>
                      <a:ext cx="1720938" cy="647733"/>
                    </a:xfrm>
                    <a:prstGeom prst="rect">
                      <a:avLst/>
                    </a:prstGeom>
                  </pic:spPr>
                </pic:pic>
              </a:graphicData>
            </a:graphic>
          </wp:inline>
        </w:drawing>
      </w:r>
    </w:p>
    <w:p w14:paraId="06266AAA" w14:textId="77777777" w:rsidR="005C3585" w:rsidRDefault="005C3585" w:rsidP="005C3585"/>
    <w:p w14:paraId="0AD6A07A" w14:textId="77777777" w:rsidR="005C3585" w:rsidRPr="00E82C69" w:rsidRDefault="005C3585" w:rsidP="005C3585">
      <w:pPr>
        <w:pStyle w:val="Heading3"/>
        <w:rPr>
          <w:u w:val="single"/>
        </w:rPr>
      </w:pPr>
      <w:r>
        <w:rPr>
          <w:u w:val="single"/>
        </w:rPr>
        <w:t xml:space="preserve">Best model score </w:t>
      </w:r>
    </w:p>
    <w:p w14:paraId="66D71BF2" w14:textId="77777777" w:rsidR="005C3585" w:rsidRDefault="005C3585" w:rsidP="005C3585"/>
    <w:p w14:paraId="6557F285" w14:textId="58FA53B1" w:rsidR="005C3585" w:rsidRDefault="00D67A25" w:rsidP="005C3585">
      <w:r w:rsidRPr="00D67A25">
        <w:drawing>
          <wp:inline distT="0" distB="0" distL="0" distR="0" wp14:anchorId="16698485" wp14:editId="690DA646">
            <wp:extent cx="2902099" cy="577880"/>
            <wp:effectExtent l="0" t="0" r="0" b="0"/>
            <wp:docPr id="118234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0052" name=""/>
                    <pic:cNvPicPr/>
                  </pic:nvPicPr>
                  <pic:blipFill>
                    <a:blip r:embed="rId76"/>
                    <a:stretch>
                      <a:fillRect/>
                    </a:stretch>
                  </pic:blipFill>
                  <pic:spPr>
                    <a:xfrm>
                      <a:off x="0" y="0"/>
                      <a:ext cx="2902099" cy="577880"/>
                    </a:xfrm>
                    <a:prstGeom prst="rect">
                      <a:avLst/>
                    </a:prstGeom>
                  </pic:spPr>
                </pic:pic>
              </a:graphicData>
            </a:graphic>
          </wp:inline>
        </w:drawing>
      </w:r>
    </w:p>
    <w:p w14:paraId="79FFCFD3" w14:textId="77777777" w:rsidR="005C3585" w:rsidRDefault="005C3585" w:rsidP="005C3585"/>
    <w:p w14:paraId="65D4C6FD" w14:textId="568DB963" w:rsidR="005C3585" w:rsidRDefault="00D67A25" w:rsidP="005C3585">
      <w:r w:rsidRPr="00D67A25">
        <w:lastRenderedPageBreak/>
        <w:drawing>
          <wp:inline distT="0" distB="0" distL="0" distR="0" wp14:anchorId="160DE974" wp14:editId="2EC1BC7E">
            <wp:extent cx="2940201" cy="603281"/>
            <wp:effectExtent l="0" t="0" r="0" b="6350"/>
            <wp:docPr id="174239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96792" name=""/>
                    <pic:cNvPicPr/>
                  </pic:nvPicPr>
                  <pic:blipFill>
                    <a:blip r:embed="rId77"/>
                    <a:stretch>
                      <a:fillRect/>
                    </a:stretch>
                  </pic:blipFill>
                  <pic:spPr>
                    <a:xfrm>
                      <a:off x="0" y="0"/>
                      <a:ext cx="2940201" cy="603281"/>
                    </a:xfrm>
                    <a:prstGeom prst="rect">
                      <a:avLst/>
                    </a:prstGeom>
                  </pic:spPr>
                </pic:pic>
              </a:graphicData>
            </a:graphic>
          </wp:inline>
        </w:drawing>
      </w:r>
    </w:p>
    <w:p w14:paraId="29791032" w14:textId="77777777" w:rsidR="00D67A25" w:rsidRDefault="00D67A25" w:rsidP="005C3585"/>
    <w:p w14:paraId="69F32198" w14:textId="342FCF80" w:rsidR="00D67A25" w:rsidRDefault="00D67A25" w:rsidP="00D67A25">
      <w:pPr>
        <w:pStyle w:val="Heading2"/>
      </w:pPr>
      <w:r>
        <w:t xml:space="preserve">RANDOM FOREST </w:t>
      </w:r>
    </w:p>
    <w:p w14:paraId="6E743CD3" w14:textId="77777777" w:rsidR="00D67A25" w:rsidRDefault="00D67A25" w:rsidP="00D67A25"/>
    <w:p w14:paraId="0BABAD90" w14:textId="77777777" w:rsidR="00D67A25" w:rsidRPr="003B2221" w:rsidRDefault="00D67A25" w:rsidP="00D67A25">
      <w:pPr>
        <w:pStyle w:val="Heading3"/>
        <w:rPr>
          <w:u w:val="single"/>
        </w:rPr>
      </w:pPr>
      <w:r w:rsidRPr="003B2221">
        <w:rPr>
          <w:u w:val="single"/>
        </w:rPr>
        <w:t xml:space="preserve">Checking model score </w:t>
      </w:r>
    </w:p>
    <w:p w14:paraId="542E24AF" w14:textId="77777777" w:rsidR="00D67A25" w:rsidRDefault="00D67A25" w:rsidP="00D67A25"/>
    <w:p w14:paraId="09423055" w14:textId="1C82C5E2" w:rsidR="00D67A25" w:rsidRDefault="00D67A25" w:rsidP="00D67A25">
      <w:r w:rsidRPr="00D67A25">
        <w:drawing>
          <wp:inline distT="0" distB="0" distL="0" distR="0" wp14:anchorId="5FEE2965" wp14:editId="4EB6EDAB">
            <wp:extent cx="1911448" cy="552478"/>
            <wp:effectExtent l="0" t="0" r="0" b="0"/>
            <wp:docPr id="53236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63836" name=""/>
                    <pic:cNvPicPr/>
                  </pic:nvPicPr>
                  <pic:blipFill>
                    <a:blip r:embed="rId78"/>
                    <a:stretch>
                      <a:fillRect/>
                    </a:stretch>
                  </pic:blipFill>
                  <pic:spPr>
                    <a:xfrm>
                      <a:off x="0" y="0"/>
                      <a:ext cx="1911448" cy="552478"/>
                    </a:xfrm>
                    <a:prstGeom prst="rect">
                      <a:avLst/>
                    </a:prstGeom>
                  </pic:spPr>
                </pic:pic>
              </a:graphicData>
            </a:graphic>
          </wp:inline>
        </w:drawing>
      </w:r>
    </w:p>
    <w:p w14:paraId="4B44EFCA" w14:textId="086AC635" w:rsidR="00D67A25" w:rsidRDefault="00D67A25" w:rsidP="00D67A25">
      <w:r w:rsidRPr="00D67A25">
        <w:drawing>
          <wp:inline distT="0" distB="0" distL="0" distR="0" wp14:anchorId="0342991A" wp14:editId="2CF8369D">
            <wp:extent cx="1778091" cy="514376"/>
            <wp:effectExtent l="0" t="0" r="0" b="0"/>
            <wp:docPr id="122390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5069" name=""/>
                    <pic:cNvPicPr/>
                  </pic:nvPicPr>
                  <pic:blipFill>
                    <a:blip r:embed="rId79"/>
                    <a:stretch>
                      <a:fillRect/>
                    </a:stretch>
                  </pic:blipFill>
                  <pic:spPr>
                    <a:xfrm>
                      <a:off x="0" y="0"/>
                      <a:ext cx="1778091" cy="514376"/>
                    </a:xfrm>
                    <a:prstGeom prst="rect">
                      <a:avLst/>
                    </a:prstGeom>
                  </pic:spPr>
                </pic:pic>
              </a:graphicData>
            </a:graphic>
          </wp:inline>
        </w:drawing>
      </w:r>
    </w:p>
    <w:p w14:paraId="74363F25" w14:textId="77777777" w:rsidR="00D67A25" w:rsidRDefault="00D67A25" w:rsidP="00D67A25"/>
    <w:p w14:paraId="60216401" w14:textId="77777777" w:rsidR="00D67A25" w:rsidRDefault="00D67A25" w:rsidP="00D67A25">
      <w:pPr>
        <w:pStyle w:val="Heading3"/>
      </w:pPr>
      <w:r>
        <w:rPr>
          <w:u w:val="single"/>
        </w:rPr>
        <w:t xml:space="preserve">Pruning the model using </w:t>
      </w:r>
      <w:proofErr w:type="spellStart"/>
      <w:r>
        <w:rPr>
          <w:u w:val="single"/>
        </w:rPr>
        <w:t>GridSearchCV</w:t>
      </w:r>
      <w:proofErr w:type="spellEnd"/>
      <w:r>
        <w:rPr>
          <w:u w:val="single"/>
        </w:rPr>
        <w:t xml:space="preserve"> </w:t>
      </w:r>
    </w:p>
    <w:p w14:paraId="7C06540D" w14:textId="77777777" w:rsidR="00D67A25" w:rsidRDefault="00D67A25" w:rsidP="00D67A25"/>
    <w:p w14:paraId="19D360D3" w14:textId="77777777" w:rsidR="00D67A25" w:rsidRDefault="00D67A25" w:rsidP="00D67A25">
      <w:r>
        <w:t xml:space="preserve">Best params: </w:t>
      </w:r>
    </w:p>
    <w:p w14:paraId="5D3639EB" w14:textId="77777777" w:rsidR="00D67A25" w:rsidRDefault="00D67A25" w:rsidP="00D67A25"/>
    <w:p w14:paraId="0458E037" w14:textId="57B292B3" w:rsidR="00D67A25" w:rsidRDefault="00D67A25" w:rsidP="00D67A25">
      <w:r w:rsidRPr="00D67A25">
        <w:drawing>
          <wp:inline distT="0" distB="0" distL="0" distR="0" wp14:anchorId="78B2D2F6" wp14:editId="7F5423D2">
            <wp:extent cx="1784442" cy="876345"/>
            <wp:effectExtent l="0" t="0" r="6350" b="0"/>
            <wp:docPr id="175462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23004" name=""/>
                    <pic:cNvPicPr/>
                  </pic:nvPicPr>
                  <pic:blipFill>
                    <a:blip r:embed="rId80"/>
                    <a:stretch>
                      <a:fillRect/>
                    </a:stretch>
                  </pic:blipFill>
                  <pic:spPr>
                    <a:xfrm>
                      <a:off x="0" y="0"/>
                      <a:ext cx="1784442" cy="876345"/>
                    </a:xfrm>
                    <a:prstGeom prst="rect">
                      <a:avLst/>
                    </a:prstGeom>
                  </pic:spPr>
                </pic:pic>
              </a:graphicData>
            </a:graphic>
          </wp:inline>
        </w:drawing>
      </w:r>
    </w:p>
    <w:p w14:paraId="609E4A69" w14:textId="77777777" w:rsidR="00D67A25" w:rsidRDefault="00D67A25" w:rsidP="00D67A25"/>
    <w:p w14:paraId="33999355" w14:textId="77777777" w:rsidR="00D67A25" w:rsidRPr="00E82C69" w:rsidRDefault="00D67A25" w:rsidP="00D67A25">
      <w:pPr>
        <w:pStyle w:val="Heading3"/>
        <w:rPr>
          <w:u w:val="single"/>
        </w:rPr>
      </w:pPr>
      <w:r>
        <w:rPr>
          <w:u w:val="single"/>
        </w:rPr>
        <w:t xml:space="preserve">Best model score </w:t>
      </w:r>
    </w:p>
    <w:p w14:paraId="25B60104" w14:textId="77777777" w:rsidR="00D67A25" w:rsidRDefault="00D67A25" w:rsidP="00D67A25"/>
    <w:p w14:paraId="5251C7D3" w14:textId="78D42EA4" w:rsidR="00D67A25" w:rsidRDefault="00D67A25" w:rsidP="00D67A25">
      <w:r w:rsidRPr="00D67A25">
        <w:drawing>
          <wp:inline distT="0" distB="0" distL="0" distR="0" wp14:anchorId="7F0E432F" wp14:editId="61345AC8">
            <wp:extent cx="1797142" cy="609631"/>
            <wp:effectExtent l="0" t="0" r="0" b="0"/>
            <wp:docPr id="36017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71647" name=""/>
                    <pic:cNvPicPr/>
                  </pic:nvPicPr>
                  <pic:blipFill>
                    <a:blip r:embed="rId81"/>
                    <a:stretch>
                      <a:fillRect/>
                    </a:stretch>
                  </pic:blipFill>
                  <pic:spPr>
                    <a:xfrm>
                      <a:off x="0" y="0"/>
                      <a:ext cx="1797142" cy="609631"/>
                    </a:xfrm>
                    <a:prstGeom prst="rect">
                      <a:avLst/>
                    </a:prstGeom>
                  </pic:spPr>
                </pic:pic>
              </a:graphicData>
            </a:graphic>
          </wp:inline>
        </w:drawing>
      </w:r>
    </w:p>
    <w:p w14:paraId="76FEA46C" w14:textId="03CE3EED" w:rsidR="00D67A25" w:rsidRDefault="00D67A25" w:rsidP="00D67A25">
      <w:r w:rsidRPr="00D67A25">
        <w:lastRenderedPageBreak/>
        <w:drawing>
          <wp:inline distT="0" distB="0" distL="0" distR="0" wp14:anchorId="1A50B6E8" wp14:editId="2585AD96">
            <wp:extent cx="2006703" cy="603281"/>
            <wp:effectExtent l="0" t="0" r="0" b="6350"/>
            <wp:docPr id="113813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38534" name=""/>
                    <pic:cNvPicPr/>
                  </pic:nvPicPr>
                  <pic:blipFill>
                    <a:blip r:embed="rId82"/>
                    <a:stretch>
                      <a:fillRect/>
                    </a:stretch>
                  </pic:blipFill>
                  <pic:spPr>
                    <a:xfrm>
                      <a:off x="0" y="0"/>
                      <a:ext cx="2006703" cy="603281"/>
                    </a:xfrm>
                    <a:prstGeom prst="rect">
                      <a:avLst/>
                    </a:prstGeom>
                  </pic:spPr>
                </pic:pic>
              </a:graphicData>
            </a:graphic>
          </wp:inline>
        </w:drawing>
      </w:r>
    </w:p>
    <w:p w14:paraId="6657F176" w14:textId="77777777" w:rsidR="00D67A25" w:rsidRPr="00D67A25" w:rsidRDefault="00D67A25" w:rsidP="00D67A25"/>
    <w:p w14:paraId="2EE2C322" w14:textId="77777777" w:rsidR="005C3585" w:rsidRDefault="005C3585" w:rsidP="005C3585"/>
    <w:p w14:paraId="0124B894" w14:textId="77777777" w:rsidR="00D67A25" w:rsidRDefault="00D67A25" w:rsidP="00D67A25">
      <w:pPr>
        <w:pStyle w:val="Heading2"/>
      </w:pPr>
      <w:r>
        <w:t>LINIEAR REGRESSION</w:t>
      </w:r>
    </w:p>
    <w:p w14:paraId="78C9AB9A" w14:textId="77777777" w:rsidR="00D67A25" w:rsidRPr="003B2221" w:rsidRDefault="00D67A25" w:rsidP="00D67A25">
      <w:pPr>
        <w:pStyle w:val="Heading3"/>
        <w:rPr>
          <w:u w:val="single"/>
        </w:rPr>
      </w:pPr>
    </w:p>
    <w:p w14:paraId="6BC9371B" w14:textId="77777777" w:rsidR="00D67A25" w:rsidRPr="003B2221" w:rsidRDefault="00D67A25" w:rsidP="00D67A25">
      <w:pPr>
        <w:pStyle w:val="Heading3"/>
        <w:rPr>
          <w:u w:val="single"/>
        </w:rPr>
      </w:pPr>
      <w:r w:rsidRPr="003B2221">
        <w:rPr>
          <w:u w:val="single"/>
        </w:rPr>
        <w:t xml:space="preserve">Checking model score </w:t>
      </w:r>
    </w:p>
    <w:p w14:paraId="2153E54C" w14:textId="77777777" w:rsidR="00D67A25" w:rsidRDefault="00D67A25" w:rsidP="00D67A25"/>
    <w:p w14:paraId="2A904A09" w14:textId="41BBB5CA" w:rsidR="00D67A25" w:rsidRDefault="00D67A25" w:rsidP="00D67A25">
      <w:r w:rsidRPr="00D67A25">
        <w:drawing>
          <wp:inline distT="0" distB="0" distL="0" distR="0" wp14:anchorId="5939D954" wp14:editId="1B534848">
            <wp:extent cx="1619333" cy="457223"/>
            <wp:effectExtent l="0" t="0" r="0" b="0"/>
            <wp:docPr id="3775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769" name=""/>
                    <pic:cNvPicPr/>
                  </pic:nvPicPr>
                  <pic:blipFill>
                    <a:blip r:embed="rId83"/>
                    <a:stretch>
                      <a:fillRect/>
                    </a:stretch>
                  </pic:blipFill>
                  <pic:spPr>
                    <a:xfrm>
                      <a:off x="0" y="0"/>
                      <a:ext cx="1619333" cy="457223"/>
                    </a:xfrm>
                    <a:prstGeom prst="rect">
                      <a:avLst/>
                    </a:prstGeom>
                  </pic:spPr>
                </pic:pic>
              </a:graphicData>
            </a:graphic>
          </wp:inline>
        </w:drawing>
      </w:r>
    </w:p>
    <w:p w14:paraId="7C75024C" w14:textId="77777777" w:rsidR="00D67A25" w:rsidRDefault="00D67A25" w:rsidP="00D67A25"/>
    <w:p w14:paraId="2FE6254E" w14:textId="77777777" w:rsidR="00D67A25" w:rsidRDefault="00D67A25" w:rsidP="00D67A25">
      <w:pPr>
        <w:pStyle w:val="ListParagraph"/>
        <w:numPr>
          <w:ilvl w:val="0"/>
          <w:numId w:val="38"/>
        </w:numPr>
      </w:pPr>
      <w:r>
        <w:t xml:space="preserve">The model is overfitted. </w:t>
      </w:r>
    </w:p>
    <w:p w14:paraId="2B31F961" w14:textId="77777777" w:rsidR="00D67A25" w:rsidRDefault="00D67A25" w:rsidP="00D67A25"/>
    <w:p w14:paraId="3738C220" w14:textId="77777777" w:rsidR="00D67A25" w:rsidRDefault="00D67A25" w:rsidP="00D67A25">
      <w:pPr>
        <w:pStyle w:val="Heading3"/>
      </w:pPr>
      <w:r>
        <w:rPr>
          <w:u w:val="single"/>
        </w:rPr>
        <w:t xml:space="preserve">Pruning the model </w:t>
      </w:r>
    </w:p>
    <w:p w14:paraId="177C0ED5" w14:textId="77777777" w:rsidR="00D67A25" w:rsidRDefault="00D67A25" w:rsidP="00D67A25"/>
    <w:p w14:paraId="0D51C69E" w14:textId="35AE7640" w:rsidR="00D67A25" w:rsidRDefault="00D67A25" w:rsidP="00D67A25">
      <w:pPr>
        <w:pStyle w:val="ListParagraph"/>
        <w:numPr>
          <w:ilvl w:val="0"/>
          <w:numId w:val="38"/>
        </w:numPr>
      </w:pPr>
      <w:r>
        <w:t xml:space="preserve">The variables Alcohol, Avg glucose level, Smoking status, Gender Male, Exercise, </w:t>
      </w:r>
      <w:r>
        <w:t>BMI, fat percentage, avg steps, cholesterol level, years of insurance with us</w:t>
      </w:r>
      <w:r>
        <w:t xml:space="preserve">, Other major decs history, and Occupation have been removed. </w:t>
      </w:r>
    </w:p>
    <w:p w14:paraId="153D4895" w14:textId="77777777" w:rsidR="00D67A25" w:rsidRDefault="00D67A25" w:rsidP="00D67A25">
      <w:pPr>
        <w:pStyle w:val="ListParagraph"/>
        <w:numPr>
          <w:ilvl w:val="0"/>
          <w:numId w:val="38"/>
        </w:numPr>
      </w:pPr>
    </w:p>
    <w:p w14:paraId="6B1643E8" w14:textId="77777777" w:rsidR="00D67A25" w:rsidRPr="00E82C69" w:rsidRDefault="00D67A25" w:rsidP="00D67A25">
      <w:pPr>
        <w:pStyle w:val="Heading3"/>
        <w:rPr>
          <w:u w:val="single"/>
        </w:rPr>
      </w:pPr>
      <w:r>
        <w:rPr>
          <w:u w:val="single"/>
        </w:rPr>
        <w:t xml:space="preserve">Best model score </w:t>
      </w:r>
    </w:p>
    <w:p w14:paraId="50381BEF" w14:textId="7A0F4ADE" w:rsidR="00D67A25" w:rsidRDefault="00D67A25" w:rsidP="00D67A25">
      <w:r w:rsidRPr="00D67A25">
        <w:drawing>
          <wp:inline distT="0" distB="0" distL="0" distR="0" wp14:anchorId="37B82CC5" wp14:editId="2F9A60CD">
            <wp:extent cx="1619333" cy="654084"/>
            <wp:effectExtent l="0" t="0" r="0" b="0"/>
            <wp:docPr id="4027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0901" name=""/>
                    <pic:cNvPicPr/>
                  </pic:nvPicPr>
                  <pic:blipFill>
                    <a:blip r:embed="rId84"/>
                    <a:stretch>
                      <a:fillRect/>
                    </a:stretch>
                  </pic:blipFill>
                  <pic:spPr>
                    <a:xfrm>
                      <a:off x="0" y="0"/>
                      <a:ext cx="1619333" cy="654084"/>
                    </a:xfrm>
                    <a:prstGeom prst="rect">
                      <a:avLst/>
                    </a:prstGeom>
                  </pic:spPr>
                </pic:pic>
              </a:graphicData>
            </a:graphic>
          </wp:inline>
        </w:drawing>
      </w:r>
    </w:p>
    <w:p w14:paraId="69E7E1A8" w14:textId="77777777" w:rsidR="00D67A25" w:rsidRDefault="00D67A25" w:rsidP="00D67A25"/>
    <w:p w14:paraId="4A7DD14A" w14:textId="77777777" w:rsidR="00D67A25" w:rsidRDefault="00D67A25" w:rsidP="00D67A25"/>
    <w:p w14:paraId="52AD100E" w14:textId="77777777" w:rsidR="00D67A25" w:rsidRDefault="00D67A25" w:rsidP="00D67A25"/>
    <w:p w14:paraId="4791E061" w14:textId="77777777" w:rsidR="00D67A25" w:rsidRDefault="00D67A25" w:rsidP="00D67A25"/>
    <w:p w14:paraId="09CB7A5D" w14:textId="77777777" w:rsidR="00D67A25" w:rsidRDefault="00D67A25" w:rsidP="00D67A25"/>
    <w:p w14:paraId="561E9048" w14:textId="77777777" w:rsidR="00D67A25" w:rsidRDefault="00D67A25" w:rsidP="00D67A25"/>
    <w:p w14:paraId="1341AFB3" w14:textId="365B9DB7" w:rsidR="00D67A25" w:rsidRDefault="00D67A25" w:rsidP="00D67A25">
      <w:pPr>
        <w:pStyle w:val="Heading2"/>
      </w:pPr>
      <w:r>
        <w:t xml:space="preserve">KNN </w:t>
      </w:r>
    </w:p>
    <w:p w14:paraId="63E231E5" w14:textId="77777777" w:rsidR="00D67A25" w:rsidRDefault="00D67A25" w:rsidP="00D67A25"/>
    <w:p w14:paraId="77C500A4" w14:textId="7B472900" w:rsidR="00D67A25" w:rsidRDefault="00D67A25" w:rsidP="00D67A25">
      <w:r w:rsidRPr="00D67A25">
        <w:drawing>
          <wp:inline distT="0" distB="0" distL="0" distR="0" wp14:anchorId="73FCD145" wp14:editId="44F5300A">
            <wp:extent cx="2902099" cy="1619333"/>
            <wp:effectExtent l="0" t="0" r="0" b="0"/>
            <wp:docPr id="174850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04256" name=""/>
                    <pic:cNvPicPr/>
                  </pic:nvPicPr>
                  <pic:blipFill>
                    <a:blip r:embed="rId85"/>
                    <a:stretch>
                      <a:fillRect/>
                    </a:stretch>
                  </pic:blipFill>
                  <pic:spPr>
                    <a:xfrm>
                      <a:off x="0" y="0"/>
                      <a:ext cx="2902099" cy="1619333"/>
                    </a:xfrm>
                    <a:prstGeom prst="rect">
                      <a:avLst/>
                    </a:prstGeom>
                  </pic:spPr>
                </pic:pic>
              </a:graphicData>
            </a:graphic>
          </wp:inline>
        </w:drawing>
      </w:r>
    </w:p>
    <w:p w14:paraId="08084972" w14:textId="77777777" w:rsidR="00D67A25" w:rsidRDefault="00D67A25" w:rsidP="00D67A25"/>
    <w:p w14:paraId="6E5A5EFF" w14:textId="081635A0" w:rsidR="00D67A25" w:rsidRDefault="00D67A25" w:rsidP="00D67A25">
      <w:r w:rsidRPr="00D67A25">
        <w:drawing>
          <wp:inline distT="0" distB="0" distL="0" distR="0" wp14:anchorId="5F74A169" wp14:editId="18611010">
            <wp:extent cx="3524431" cy="1632034"/>
            <wp:effectExtent l="0" t="0" r="0" b="6350"/>
            <wp:docPr id="95807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3515" name=""/>
                    <pic:cNvPicPr/>
                  </pic:nvPicPr>
                  <pic:blipFill>
                    <a:blip r:embed="rId86"/>
                    <a:stretch>
                      <a:fillRect/>
                    </a:stretch>
                  </pic:blipFill>
                  <pic:spPr>
                    <a:xfrm>
                      <a:off x="0" y="0"/>
                      <a:ext cx="3524431" cy="1632034"/>
                    </a:xfrm>
                    <a:prstGeom prst="rect">
                      <a:avLst/>
                    </a:prstGeom>
                  </pic:spPr>
                </pic:pic>
              </a:graphicData>
            </a:graphic>
          </wp:inline>
        </w:drawing>
      </w:r>
    </w:p>
    <w:p w14:paraId="333995AB" w14:textId="77777777" w:rsidR="00D67A25" w:rsidRDefault="00D67A25" w:rsidP="00D67A25"/>
    <w:p w14:paraId="13947505" w14:textId="66873639" w:rsidR="00D67A25" w:rsidRDefault="00D67A25" w:rsidP="00D67A25">
      <w:pPr>
        <w:pStyle w:val="ContactInfo"/>
        <w:numPr>
          <w:ilvl w:val="0"/>
          <w:numId w:val="40"/>
        </w:numPr>
        <w:jc w:val="left"/>
      </w:pPr>
      <w:r>
        <w:t xml:space="preserve">13 </w:t>
      </w:r>
      <w:proofErr w:type="spellStart"/>
      <w:r>
        <w:t>neighbours</w:t>
      </w:r>
      <w:proofErr w:type="spellEnd"/>
      <w:r>
        <w:t xml:space="preserve"> </w:t>
      </w:r>
      <w:proofErr w:type="gramStart"/>
      <w:r>
        <w:t>is</w:t>
      </w:r>
      <w:proofErr w:type="gramEnd"/>
      <w:r>
        <w:t xml:space="preserve"> the best model</w:t>
      </w:r>
      <w:r>
        <w:t>.</w:t>
      </w:r>
    </w:p>
    <w:p w14:paraId="3CA3DC93" w14:textId="77777777" w:rsidR="00D67A25" w:rsidRDefault="00D67A25" w:rsidP="00D67A25">
      <w:pPr>
        <w:pStyle w:val="ContactInfo"/>
        <w:jc w:val="left"/>
      </w:pPr>
    </w:p>
    <w:p w14:paraId="5C9DA7D1" w14:textId="77777777" w:rsidR="00D67A25" w:rsidRDefault="00D67A25" w:rsidP="00D67A25">
      <w:pPr>
        <w:pStyle w:val="ContactInfo"/>
        <w:jc w:val="left"/>
      </w:pPr>
    </w:p>
    <w:p w14:paraId="4051505B" w14:textId="77777777" w:rsidR="00D67A25" w:rsidRDefault="00D67A25" w:rsidP="00D67A25">
      <w:pPr>
        <w:pStyle w:val="ContactInfo"/>
        <w:jc w:val="left"/>
      </w:pPr>
    </w:p>
    <w:p w14:paraId="149D9DF0" w14:textId="77777777" w:rsidR="00D67A25" w:rsidRDefault="00D67A25" w:rsidP="00D67A25">
      <w:pPr>
        <w:pStyle w:val="ContactInfo"/>
      </w:pPr>
    </w:p>
    <w:p w14:paraId="6714F745" w14:textId="77777777" w:rsidR="00D67A25" w:rsidRDefault="00D67A25" w:rsidP="00D67A25">
      <w:pPr>
        <w:pStyle w:val="ContactInfo"/>
      </w:pPr>
    </w:p>
    <w:p w14:paraId="19055881" w14:textId="77777777" w:rsidR="00D67A25" w:rsidRDefault="00D67A25" w:rsidP="00D67A25">
      <w:pPr>
        <w:pStyle w:val="ContactInfo"/>
      </w:pPr>
    </w:p>
    <w:p w14:paraId="782203BD" w14:textId="77777777" w:rsidR="00D67A25" w:rsidRDefault="00D67A25" w:rsidP="00D67A25">
      <w:pPr>
        <w:pStyle w:val="ContactInfo"/>
      </w:pPr>
    </w:p>
    <w:p w14:paraId="415A0873" w14:textId="19A3DF43" w:rsidR="00D67A25" w:rsidRDefault="00D67A25" w:rsidP="00D67A25">
      <w:r>
        <w:rPr>
          <w:noProof/>
        </w:rPr>
        <w:lastRenderedPageBreak/>
        <w:drawing>
          <wp:inline distT="0" distB="0" distL="0" distR="0" wp14:anchorId="49521CF6" wp14:editId="1A3FB8DE">
            <wp:extent cx="5187950" cy="3956050"/>
            <wp:effectExtent l="0" t="0" r="0" b="6350"/>
            <wp:docPr id="7540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87950" cy="3956050"/>
                    </a:xfrm>
                    <a:prstGeom prst="rect">
                      <a:avLst/>
                    </a:prstGeom>
                    <a:noFill/>
                    <a:ln>
                      <a:noFill/>
                    </a:ln>
                  </pic:spPr>
                </pic:pic>
              </a:graphicData>
            </a:graphic>
          </wp:inline>
        </w:drawing>
      </w:r>
    </w:p>
    <w:p w14:paraId="1AAAC81B" w14:textId="77777777" w:rsidR="00E64E9B" w:rsidRDefault="00E64E9B" w:rsidP="00E82C69">
      <w:pPr>
        <w:pStyle w:val="Heading1"/>
        <w:rPr>
          <w:sz w:val="22"/>
        </w:rPr>
      </w:pPr>
    </w:p>
    <w:p w14:paraId="2EF4D744" w14:textId="77777777" w:rsidR="00E64E9B" w:rsidRDefault="00E64E9B" w:rsidP="00E82C69">
      <w:pPr>
        <w:pStyle w:val="Heading1"/>
        <w:rPr>
          <w:sz w:val="22"/>
        </w:rPr>
      </w:pPr>
    </w:p>
    <w:p w14:paraId="6350EC94" w14:textId="77777777" w:rsidR="00E64E9B" w:rsidRDefault="00E64E9B" w:rsidP="00E82C69">
      <w:pPr>
        <w:pStyle w:val="Heading1"/>
        <w:rPr>
          <w:sz w:val="22"/>
        </w:rPr>
      </w:pPr>
    </w:p>
    <w:p w14:paraId="78B54293" w14:textId="77777777" w:rsidR="00E64E9B" w:rsidRDefault="00E64E9B" w:rsidP="00E82C69">
      <w:pPr>
        <w:pStyle w:val="Heading1"/>
        <w:rPr>
          <w:sz w:val="22"/>
        </w:rPr>
      </w:pPr>
    </w:p>
    <w:p w14:paraId="7BF8D6D5" w14:textId="77777777" w:rsidR="00E64E9B" w:rsidRDefault="00E64E9B" w:rsidP="00E82C69">
      <w:pPr>
        <w:pStyle w:val="Heading1"/>
        <w:rPr>
          <w:sz w:val="22"/>
        </w:rPr>
      </w:pPr>
    </w:p>
    <w:p w14:paraId="5CD6DDBD" w14:textId="77777777" w:rsidR="00E64E9B" w:rsidRDefault="00E64E9B" w:rsidP="00E82C69">
      <w:pPr>
        <w:pStyle w:val="Heading1"/>
        <w:rPr>
          <w:sz w:val="22"/>
        </w:rPr>
      </w:pPr>
    </w:p>
    <w:p w14:paraId="7F4597FC" w14:textId="77777777" w:rsidR="00E64E9B" w:rsidRDefault="00E64E9B" w:rsidP="00E82C69">
      <w:pPr>
        <w:pStyle w:val="Heading1"/>
        <w:rPr>
          <w:sz w:val="22"/>
        </w:rPr>
      </w:pPr>
    </w:p>
    <w:p w14:paraId="7EBEC57E" w14:textId="77777777" w:rsidR="00E64E9B" w:rsidRDefault="00E64E9B" w:rsidP="00E82C69">
      <w:pPr>
        <w:pStyle w:val="Heading1"/>
        <w:rPr>
          <w:sz w:val="22"/>
        </w:rPr>
      </w:pPr>
    </w:p>
    <w:p w14:paraId="08104B04" w14:textId="77777777" w:rsidR="00E64E9B" w:rsidRDefault="00E64E9B" w:rsidP="00E82C69">
      <w:pPr>
        <w:pStyle w:val="Heading1"/>
        <w:rPr>
          <w:sz w:val="22"/>
        </w:rPr>
      </w:pPr>
    </w:p>
    <w:p w14:paraId="398DFA19" w14:textId="77777777" w:rsidR="00E64E9B" w:rsidRDefault="00E64E9B" w:rsidP="00E82C69">
      <w:pPr>
        <w:pStyle w:val="Heading1"/>
        <w:rPr>
          <w:sz w:val="22"/>
        </w:rPr>
      </w:pPr>
    </w:p>
    <w:p w14:paraId="6F96289C" w14:textId="77777777" w:rsidR="00E64E9B" w:rsidRDefault="00E64E9B" w:rsidP="00E82C69">
      <w:pPr>
        <w:pStyle w:val="Heading1"/>
        <w:rPr>
          <w:sz w:val="22"/>
        </w:rPr>
      </w:pPr>
    </w:p>
    <w:p w14:paraId="2C410013" w14:textId="77777777" w:rsidR="00E64E9B" w:rsidRDefault="00E64E9B" w:rsidP="00E82C69">
      <w:pPr>
        <w:pStyle w:val="Heading1"/>
        <w:rPr>
          <w:sz w:val="22"/>
        </w:rPr>
      </w:pPr>
    </w:p>
    <w:p w14:paraId="7DDF50E3" w14:textId="77777777" w:rsidR="00E64E9B" w:rsidRDefault="00E64E9B" w:rsidP="00E82C69">
      <w:pPr>
        <w:pStyle w:val="Heading1"/>
        <w:rPr>
          <w:sz w:val="22"/>
        </w:rPr>
      </w:pPr>
    </w:p>
    <w:p w14:paraId="54CEDD2F" w14:textId="77777777" w:rsidR="00E64E9B" w:rsidRDefault="00E64E9B" w:rsidP="00E82C69">
      <w:pPr>
        <w:pStyle w:val="Heading1"/>
        <w:rPr>
          <w:sz w:val="22"/>
        </w:rPr>
      </w:pPr>
    </w:p>
    <w:p w14:paraId="16D94710" w14:textId="77777777" w:rsidR="00E64E9B" w:rsidRDefault="00E64E9B" w:rsidP="00E82C69">
      <w:pPr>
        <w:pStyle w:val="Heading1"/>
        <w:rPr>
          <w:sz w:val="22"/>
        </w:rPr>
      </w:pPr>
    </w:p>
    <w:p w14:paraId="02D75F55" w14:textId="77777777" w:rsidR="00E64E9B" w:rsidRDefault="00E64E9B" w:rsidP="00E82C69">
      <w:pPr>
        <w:pStyle w:val="Heading1"/>
        <w:rPr>
          <w:sz w:val="22"/>
        </w:rPr>
      </w:pPr>
    </w:p>
    <w:p w14:paraId="558B4EDF" w14:textId="77777777" w:rsidR="00E64E9B" w:rsidRDefault="00E64E9B" w:rsidP="00E82C69">
      <w:pPr>
        <w:pStyle w:val="Heading1"/>
        <w:rPr>
          <w:sz w:val="22"/>
        </w:rPr>
      </w:pPr>
    </w:p>
    <w:p w14:paraId="10D62EAB" w14:textId="77777777" w:rsidR="00E64E9B" w:rsidRDefault="00E64E9B" w:rsidP="00E82C69">
      <w:pPr>
        <w:pStyle w:val="Heading1"/>
        <w:rPr>
          <w:sz w:val="22"/>
        </w:rPr>
      </w:pPr>
    </w:p>
    <w:p w14:paraId="53E39459" w14:textId="77777777" w:rsidR="00E64E9B" w:rsidRDefault="00E64E9B" w:rsidP="00E82C69">
      <w:pPr>
        <w:pStyle w:val="Heading1"/>
        <w:rPr>
          <w:sz w:val="22"/>
        </w:rPr>
      </w:pPr>
    </w:p>
    <w:p w14:paraId="235F7C88" w14:textId="77777777" w:rsidR="00E64E9B" w:rsidRDefault="00E64E9B" w:rsidP="00E82C69">
      <w:pPr>
        <w:pStyle w:val="Heading1"/>
        <w:rPr>
          <w:sz w:val="22"/>
        </w:rPr>
      </w:pPr>
    </w:p>
    <w:p w14:paraId="29A65925" w14:textId="77777777" w:rsidR="00E64E9B" w:rsidRDefault="00E64E9B" w:rsidP="00E82C69">
      <w:pPr>
        <w:pStyle w:val="Heading1"/>
        <w:rPr>
          <w:sz w:val="22"/>
        </w:rPr>
      </w:pPr>
    </w:p>
    <w:p w14:paraId="116C4380" w14:textId="77777777" w:rsidR="00E64E9B" w:rsidRDefault="00E64E9B" w:rsidP="00E82C69">
      <w:pPr>
        <w:pStyle w:val="Heading1"/>
        <w:rPr>
          <w:sz w:val="22"/>
        </w:rPr>
      </w:pPr>
    </w:p>
    <w:p w14:paraId="4CEBFABB" w14:textId="77777777" w:rsidR="00E64E9B" w:rsidRDefault="00E64E9B" w:rsidP="00E82C69">
      <w:pPr>
        <w:pStyle w:val="Heading1"/>
        <w:rPr>
          <w:sz w:val="22"/>
        </w:rPr>
      </w:pPr>
    </w:p>
    <w:p w14:paraId="2AC92F28" w14:textId="77777777" w:rsidR="00E64E9B" w:rsidRDefault="00E64E9B" w:rsidP="00E82C69">
      <w:pPr>
        <w:pStyle w:val="Heading1"/>
        <w:rPr>
          <w:sz w:val="22"/>
        </w:rPr>
      </w:pPr>
    </w:p>
    <w:p w14:paraId="6B7BE666" w14:textId="77777777" w:rsidR="00E64E9B" w:rsidRDefault="00E64E9B" w:rsidP="00E82C69">
      <w:pPr>
        <w:pStyle w:val="Heading1"/>
        <w:rPr>
          <w:sz w:val="22"/>
        </w:rPr>
      </w:pPr>
    </w:p>
    <w:p w14:paraId="1DEA0BFF" w14:textId="77777777" w:rsidR="00E64E9B" w:rsidRDefault="00E64E9B" w:rsidP="00E82C69">
      <w:pPr>
        <w:pStyle w:val="Heading1"/>
        <w:rPr>
          <w:sz w:val="22"/>
        </w:rPr>
      </w:pPr>
    </w:p>
    <w:p w14:paraId="09EE0F87" w14:textId="77777777" w:rsidR="00E64E9B" w:rsidRDefault="00E64E9B" w:rsidP="00E82C69">
      <w:pPr>
        <w:pStyle w:val="Heading1"/>
        <w:rPr>
          <w:sz w:val="22"/>
        </w:rPr>
      </w:pPr>
    </w:p>
    <w:p w14:paraId="158232D9" w14:textId="77777777" w:rsidR="00E64E9B" w:rsidRDefault="00E64E9B" w:rsidP="00E82C69">
      <w:pPr>
        <w:pStyle w:val="Heading1"/>
        <w:rPr>
          <w:sz w:val="22"/>
        </w:rPr>
      </w:pPr>
    </w:p>
    <w:p w14:paraId="01CB18EF" w14:textId="77777777" w:rsidR="00E64E9B" w:rsidRDefault="00E64E9B" w:rsidP="00E82C69">
      <w:pPr>
        <w:pStyle w:val="Heading1"/>
        <w:rPr>
          <w:sz w:val="22"/>
        </w:rPr>
      </w:pPr>
    </w:p>
    <w:p w14:paraId="7155BDF2" w14:textId="77777777" w:rsidR="00E64E9B" w:rsidRDefault="00E64E9B" w:rsidP="00E82C69">
      <w:pPr>
        <w:pStyle w:val="Heading1"/>
        <w:rPr>
          <w:sz w:val="22"/>
        </w:rPr>
      </w:pPr>
    </w:p>
    <w:p w14:paraId="153788B0" w14:textId="77777777" w:rsidR="00E64E9B" w:rsidRDefault="00E64E9B" w:rsidP="00E82C69">
      <w:pPr>
        <w:pStyle w:val="Heading1"/>
        <w:rPr>
          <w:sz w:val="22"/>
        </w:rPr>
      </w:pPr>
    </w:p>
    <w:p w14:paraId="64DA91EA" w14:textId="77777777" w:rsidR="00E64E9B" w:rsidRDefault="00E64E9B" w:rsidP="00E82C69">
      <w:pPr>
        <w:pStyle w:val="Heading1"/>
        <w:rPr>
          <w:sz w:val="22"/>
        </w:rPr>
      </w:pPr>
    </w:p>
    <w:p w14:paraId="544C1DC8" w14:textId="77777777" w:rsidR="00E64E9B" w:rsidRDefault="00E64E9B" w:rsidP="00E82C69">
      <w:pPr>
        <w:pStyle w:val="Heading1"/>
        <w:rPr>
          <w:sz w:val="22"/>
        </w:rPr>
      </w:pPr>
    </w:p>
    <w:p w14:paraId="581473AC" w14:textId="77777777" w:rsidR="00E64E9B" w:rsidRDefault="00E64E9B" w:rsidP="00E82C69">
      <w:pPr>
        <w:pStyle w:val="Heading1"/>
        <w:rPr>
          <w:sz w:val="22"/>
        </w:rPr>
      </w:pPr>
    </w:p>
    <w:p w14:paraId="41E7EC0C" w14:textId="77777777" w:rsidR="00E64E9B" w:rsidRDefault="00E64E9B" w:rsidP="00E82C69">
      <w:pPr>
        <w:pStyle w:val="Heading1"/>
        <w:rPr>
          <w:sz w:val="22"/>
        </w:rPr>
      </w:pPr>
    </w:p>
    <w:p w14:paraId="2A58F971" w14:textId="77777777" w:rsidR="00E64E9B" w:rsidRDefault="00E64E9B" w:rsidP="00E82C69">
      <w:pPr>
        <w:pStyle w:val="Heading1"/>
        <w:rPr>
          <w:sz w:val="22"/>
        </w:rPr>
      </w:pPr>
    </w:p>
    <w:p w14:paraId="121FE207" w14:textId="77777777" w:rsidR="00E64E9B" w:rsidRDefault="00E64E9B" w:rsidP="00E82C69">
      <w:pPr>
        <w:pStyle w:val="Heading1"/>
        <w:rPr>
          <w:sz w:val="22"/>
        </w:rPr>
      </w:pPr>
    </w:p>
    <w:p w14:paraId="5DEFF228" w14:textId="77777777" w:rsidR="00E64E9B" w:rsidRDefault="00E64E9B" w:rsidP="00E82C69">
      <w:pPr>
        <w:pStyle w:val="Heading1"/>
        <w:rPr>
          <w:sz w:val="22"/>
        </w:rPr>
      </w:pPr>
    </w:p>
    <w:p w14:paraId="357C60DF" w14:textId="77777777" w:rsidR="00E64E9B" w:rsidRDefault="00E64E9B" w:rsidP="00E82C69">
      <w:pPr>
        <w:pStyle w:val="Heading1"/>
        <w:rPr>
          <w:sz w:val="22"/>
        </w:rPr>
      </w:pPr>
    </w:p>
    <w:p w14:paraId="46C47D19" w14:textId="77777777" w:rsidR="00E64E9B" w:rsidRDefault="00E64E9B" w:rsidP="00E82C69">
      <w:pPr>
        <w:pStyle w:val="Heading1"/>
        <w:rPr>
          <w:sz w:val="22"/>
        </w:rPr>
      </w:pPr>
    </w:p>
    <w:p w14:paraId="48C41E83" w14:textId="77777777" w:rsidR="00E64E9B" w:rsidRDefault="00E64E9B" w:rsidP="00E82C69">
      <w:pPr>
        <w:pStyle w:val="Heading1"/>
        <w:rPr>
          <w:sz w:val="22"/>
        </w:rPr>
      </w:pPr>
    </w:p>
    <w:p w14:paraId="167B8891" w14:textId="77777777" w:rsidR="00E64E9B" w:rsidRDefault="00E64E9B" w:rsidP="00E82C69">
      <w:pPr>
        <w:pStyle w:val="Heading1"/>
        <w:rPr>
          <w:sz w:val="22"/>
        </w:rPr>
      </w:pPr>
    </w:p>
    <w:p w14:paraId="66DB15FE" w14:textId="77777777" w:rsidR="00E64E9B" w:rsidRDefault="00E64E9B" w:rsidP="00E82C69">
      <w:pPr>
        <w:pStyle w:val="Heading1"/>
        <w:rPr>
          <w:sz w:val="22"/>
        </w:rPr>
      </w:pPr>
    </w:p>
    <w:p w14:paraId="37C21E58" w14:textId="77777777" w:rsidR="00E64E9B" w:rsidRDefault="00E64E9B" w:rsidP="00E82C69">
      <w:pPr>
        <w:pStyle w:val="Heading1"/>
        <w:rPr>
          <w:sz w:val="22"/>
        </w:rPr>
      </w:pPr>
    </w:p>
    <w:p w14:paraId="217D09BA" w14:textId="77777777" w:rsidR="00E82C69" w:rsidRPr="00B35812" w:rsidRDefault="00E82C69" w:rsidP="000C610D"/>
    <w:sectPr w:rsidR="00E82C69" w:rsidRPr="00B35812" w:rsidSect="00982061">
      <w:footerReference w:type="default" r:id="rId88"/>
      <w:headerReference w:type="first" r:id="rId89"/>
      <w:pgSz w:w="12240" w:h="15840"/>
      <w:pgMar w:top="1728" w:right="1800" w:bottom="1440" w:left="1800" w:header="340" w:footer="720" w:gutter="0"/>
      <w:pgBorders w:offsetFrom="page">
        <w:top w:val="thinThickLargeGap" w:sz="24" w:space="24" w:color="002060"/>
        <w:left w:val="thinThickLargeGap" w:sz="24" w:space="24" w:color="002060"/>
        <w:bottom w:val="thickThinLargeGap" w:sz="24" w:space="24" w:color="002060"/>
        <w:right w:val="thickThinLargeGap" w:sz="24"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2F6D0" w14:textId="77777777" w:rsidR="00284C0F" w:rsidRDefault="00284C0F" w:rsidP="00C6554A">
      <w:pPr>
        <w:spacing w:before="0" w:after="0" w:line="240" w:lineRule="auto"/>
      </w:pPr>
      <w:r>
        <w:separator/>
      </w:r>
    </w:p>
  </w:endnote>
  <w:endnote w:type="continuationSeparator" w:id="0">
    <w:p w14:paraId="55D0EFCC" w14:textId="77777777" w:rsidR="00284C0F" w:rsidRDefault="00284C0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0A350" w14:textId="77777777" w:rsidR="00CA3E82"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E9EC4" w14:textId="77777777" w:rsidR="00284C0F" w:rsidRDefault="00284C0F" w:rsidP="00C6554A">
      <w:pPr>
        <w:spacing w:before="0" w:after="0" w:line="240" w:lineRule="auto"/>
      </w:pPr>
      <w:r>
        <w:separator/>
      </w:r>
    </w:p>
  </w:footnote>
  <w:footnote w:type="continuationSeparator" w:id="0">
    <w:p w14:paraId="11ABB2CC" w14:textId="77777777" w:rsidR="00284C0F" w:rsidRDefault="00284C0F"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2888" w14:textId="77777777" w:rsidR="00982061" w:rsidRDefault="00982061">
    <w:pPr>
      <w:pStyle w:val="Header"/>
    </w:pPr>
  </w:p>
  <w:p w14:paraId="5471D740" w14:textId="77777777" w:rsidR="00982061" w:rsidRDefault="00982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4B29D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13F74"/>
    <w:multiLevelType w:val="hybridMultilevel"/>
    <w:tmpl w:val="EE40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BF2DCC"/>
    <w:multiLevelType w:val="hybridMultilevel"/>
    <w:tmpl w:val="5684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27369B4"/>
    <w:multiLevelType w:val="hybridMultilevel"/>
    <w:tmpl w:val="C32C0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4D7B06"/>
    <w:multiLevelType w:val="hybridMultilevel"/>
    <w:tmpl w:val="B3BE26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D84522"/>
    <w:multiLevelType w:val="hybridMultilevel"/>
    <w:tmpl w:val="6F766292"/>
    <w:lvl w:ilvl="0" w:tplc="0E7274BA">
      <w:numFmt w:val="bullet"/>
      <w:lvlText w:val="-"/>
      <w:lvlJc w:val="left"/>
      <w:pPr>
        <w:ind w:left="720" w:hanging="360"/>
      </w:pPr>
      <w:rPr>
        <w:rFonts w:ascii="Times New Roman" w:eastAsia="Constant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760DDD"/>
    <w:multiLevelType w:val="hybridMultilevel"/>
    <w:tmpl w:val="3168BA7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2F811B01"/>
    <w:multiLevelType w:val="hybridMultilevel"/>
    <w:tmpl w:val="56D0F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0A1AB2"/>
    <w:multiLevelType w:val="hybridMultilevel"/>
    <w:tmpl w:val="55B467E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0B545F5"/>
    <w:multiLevelType w:val="hybridMultilevel"/>
    <w:tmpl w:val="47EA3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50647E"/>
    <w:multiLevelType w:val="hybridMultilevel"/>
    <w:tmpl w:val="EF563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EA6F31"/>
    <w:multiLevelType w:val="hybridMultilevel"/>
    <w:tmpl w:val="0D92E44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3E773E1"/>
    <w:multiLevelType w:val="hybridMultilevel"/>
    <w:tmpl w:val="BD783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7647D0"/>
    <w:multiLevelType w:val="hybridMultilevel"/>
    <w:tmpl w:val="216C8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7142F8"/>
    <w:multiLevelType w:val="hybridMultilevel"/>
    <w:tmpl w:val="E13408E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3363962"/>
    <w:multiLevelType w:val="hybridMultilevel"/>
    <w:tmpl w:val="63205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466894"/>
    <w:multiLevelType w:val="hybridMultilevel"/>
    <w:tmpl w:val="F9F25948"/>
    <w:lvl w:ilvl="0" w:tplc="E9AC02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401EF5"/>
    <w:multiLevelType w:val="hybridMultilevel"/>
    <w:tmpl w:val="C484A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0636CA"/>
    <w:multiLevelType w:val="hybridMultilevel"/>
    <w:tmpl w:val="40B28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773B4C"/>
    <w:multiLevelType w:val="hybridMultilevel"/>
    <w:tmpl w:val="42AE97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E51D8E"/>
    <w:multiLevelType w:val="hybridMultilevel"/>
    <w:tmpl w:val="1E7AA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274562"/>
    <w:multiLevelType w:val="hybridMultilevel"/>
    <w:tmpl w:val="1D10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B279C2"/>
    <w:multiLevelType w:val="hybridMultilevel"/>
    <w:tmpl w:val="29C82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7F6DB4"/>
    <w:multiLevelType w:val="hybridMultilevel"/>
    <w:tmpl w:val="CCECE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330B6C"/>
    <w:multiLevelType w:val="hybridMultilevel"/>
    <w:tmpl w:val="DA883408"/>
    <w:lvl w:ilvl="0" w:tplc="3B429C7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5256582">
    <w:abstractNumId w:val="9"/>
  </w:num>
  <w:num w:numId="2" w16cid:durableId="2073694044">
    <w:abstractNumId w:val="8"/>
  </w:num>
  <w:num w:numId="3" w16cid:durableId="1707490036">
    <w:abstractNumId w:val="8"/>
  </w:num>
  <w:num w:numId="4" w16cid:durableId="256182989">
    <w:abstractNumId w:val="9"/>
  </w:num>
  <w:num w:numId="5" w16cid:durableId="1223633629">
    <w:abstractNumId w:val="27"/>
  </w:num>
  <w:num w:numId="6" w16cid:durableId="1554848627">
    <w:abstractNumId w:val="11"/>
  </w:num>
  <w:num w:numId="7" w16cid:durableId="1741172420">
    <w:abstractNumId w:val="13"/>
  </w:num>
  <w:num w:numId="8" w16cid:durableId="619343564">
    <w:abstractNumId w:val="7"/>
  </w:num>
  <w:num w:numId="9" w16cid:durableId="525142855">
    <w:abstractNumId w:val="6"/>
  </w:num>
  <w:num w:numId="10" w16cid:durableId="530725658">
    <w:abstractNumId w:val="5"/>
  </w:num>
  <w:num w:numId="11" w16cid:durableId="1508791064">
    <w:abstractNumId w:val="4"/>
  </w:num>
  <w:num w:numId="12" w16cid:durableId="1596284562">
    <w:abstractNumId w:val="3"/>
  </w:num>
  <w:num w:numId="13" w16cid:durableId="358093160">
    <w:abstractNumId w:val="2"/>
  </w:num>
  <w:num w:numId="14" w16cid:durableId="1050761089">
    <w:abstractNumId w:val="1"/>
  </w:num>
  <w:num w:numId="15" w16cid:durableId="79907816">
    <w:abstractNumId w:val="0"/>
  </w:num>
  <w:num w:numId="16" w16cid:durableId="1526139452">
    <w:abstractNumId w:val="9"/>
  </w:num>
  <w:num w:numId="17" w16cid:durableId="477306677">
    <w:abstractNumId w:val="20"/>
  </w:num>
  <w:num w:numId="18" w16cid:durableId="1516772324">
    <w:abstractNumId w:val="23"/>
  </w:num>
  <w:num w:numId="19" w16cid:durableId="1455173292">
    <w:abstractNumId w:val="19"/>
  </w:num>
  <w:num w:numId="20" w16cid:durableId="1663073483">
    <w:abstractNumId w:val="31"/>
  </w:num>
  <w:num w:numId="21" w16cid:durableId="1841650534">
    <w:abstractNumId w:val="15"/>
  </w:num>
  <w:num w:numId="22" w16cid:durableId="809327156">
    <w:abstractNumId w:val="25"/>
  </w:num>
  <w:num w:numId="23" w16cid:durableId="1530676872">
    <w:abstractNumId w:val="16"/>
  </w:num>
  <w:num w:numId="24" w16cid:durableId="2033918281">
    <w:abstractNumId w:val="22"/>
  </w:num>
  <w:num w:numId="25" w16cid:durableId="1369336967">
    <w:abstractNumId w:val="26"/>
  </w:num>
  <w:num w:numId="26" w16cid:durableId="71631016">
    <w:abstractNumId w:val="29"/>
  </w:num>
  <w:num w:numId="27" w16cid:durableId="387656960">
    <w:abstractNumId w:val="17"/>
  </w:num>
  <w:num w:numId="28" w16cid:durableId="1355423868">
    <w:abstractNumId w:val="33"/>
  </w:num>
  <w:num w:numId="29" w16cid:durableId="653530337">
    <w:abstractNumId w:val="36"/>
  </w:num>
  <w:num w:numId="30" w16cid:durableId="1816608170">
    <w:abstractNumId w:val="28"/>
  </w:num>
  <w:num w:numId="31" w16cid:durableId="1001272546">
    <w:abstractNumId w:val="35"/>
  </w:num>
  <w:num w:numId="32" w16cid:durableId="1117943213">
    <w:abstractNumId w:val="24"/>
  </w:num>
  <w:num w:numId="33" w16cid:durableId="1332875485">
    <w:abstractNumId w:val="18"/>
  </w:num>
  <w:num w:numId="34" w16cid:durableId="939024622">
    <w:abstractNumId w:val="32"/>
  </w:num>
  <w:num w:numId="35" w16cid:durableId="1162158862">
    <w:abstractNumId w:val="14"/>
  </w:num>
  <w:num w:numId="36" w16cid:durableId="373776246">
    <w:abstractNumId w:val="34"/>
  </w:num>
  <w:num w:numId="37" w16cid:durableId="1767574651">
    <w:abstractNumId w:val="10"/>
  </w:num>
  <w:num w:numId="38" w16cid:durableId="549417085">
    <w:abstractNumId w:val="21"/>
  </w:num>
  <w:num w:numId="39" w16cid:durableId="1898973756">
    <w:abstractNumId w:val="30"/>
  </w:num>
  <w:num w:numId="40" w16cid:durableId="6482180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061"/>
    <w:rsid w:val="000114D0"/>
    <w:rsid w:val="00034D14"/>
    <w:rsid w:val="0004257A"/>
    <w:rsid w:val="00054205"/>
    <w:rsid w:val="00077241"/>
    <w:rsid w:val="00091E89"/>
    <w:rsid w:val="00092C6F"/>
    <w:rsid w:val="000B097B"/>
    <w:rsid w:val="000C610D"/>
    <w:rsid w:val="000C78CC"/>
    <w:rsid w:val="000D7FF9"/>
    <w:rsid w:val="000F3A0E"/>
    <w:rsid w:val="00117CE3"/>
    <w:rsid w:val="00131CE7"/>
    <w:rsid w:val="00173981"/>
    <w:rsid w:val="00194B83"/>
    <w:rsid w:val="001A5A5C"/>
    <w:rsid w:val="001B2B5A"/>
    <w:rsid w:val="001D315F"/>
    <w:rsid w:val="001E0780"/>
    <w:rsid w:val="00202973"/>
    <w:rsid w:val="00205518"/>
    <w:rsid w:val="00223B3C"/>
    <w:rsid w:val="00233ED9"/>
    <w:rsid w:val="002554CD"/>
    <w:rsid w:val="00262C2F"/>
    <w:rsid w:val="00284C0F"/>
    <w:rsid w:val="00293B83"/>
    <w:rsid w:val="002B4294"/>
    <w:rsid w:val="002C51B8"/>
    <w:rsid w:val="002E0A4C"/>
    <w:rsid w:val="002E6206"/>
    <w:rsid w:val="002E7446"/>
    <w:rsid w:val="002F0370"/>
    <w:rsid w:val="00307845"/>
    <w:rsid w:val="00330906"/>
    <w:rsid w:val="00333D0D"/>
    <w:rsid w:val="0036184E"/>
    <w:rsid w:val="00386047"/>
    <w:rsid w:val="003A4884"/>
    <w:rsid w:val="003B2221"/>
    <w:rsid w:val="0041258E"/>
    <w:rsid w:val="004251D5"/>
    <w:rsid w:val="00492E06"/>
    <w:rsid w:val="004C049F"/>
    <w:rsid w:val="004D543F"/>
    <w:rsid w:val="004F7E23"/>
    <w:rsid w:val="005000E2"/>
    <w:rsid w:val="005070F6"/>
    <w:rsid w:val="00524682"/>
    <w:rsid w:val="005C3585"/>
    <w:rsid w:val="005C4177"/>
    <w:rsid w:val="00622594"/>
    <w:rsid w:val="0068008F"/>
    <w:rsid w:val="006876DC"/>
    <w:rsid w:val="006A3CE7"/>
    <w:rsid w:val="006A5C78"/>
    <w:rsid w:val="006B3DDC"/>
    <w:rsid w:val="006C4EA7"/>
    <w:rsid w:val="006C76DA"/>
    <w:rsid w:val="006E3D0D"/>
    <w:rsid w:val="006F1406"/>
    <w:rsid w:val="007556AC"/>
    <w:rsid w:val="007603D2"/>
    <w:rsid w:val="00772495"/>
    <w:rsid w:val="007A095B"/>
    <w:rsid w:val="007A4FF4"/>
    <w:rsid w:val="007C2F4C"/>
    <w:rsid w:val="007D022F"/>
    <w:rsid w:val="00803551"/>
    <w:rsid w:val="008050FD"/>
    <w:rsid w:val="00872340"/>
    <w:rsid w:val="00872ADF"/>
    <w:rsid w:val="008752A9"/>
    <w:rsid w:val="00880318"/>
    <w:rsid w:val="008B0F7B"/>
    <w:rsid w:val="008B46D4"/>
    <w:rsid w:val="008D7AD3"/>
    <w:rsid w:val="008E4C63"/>
    <w:rsid w:val="0090033E"/>
    <w:rsid w:val="00905BE9"/>
    <w:rsid w:val="00917F41"/>
    <w:rsid w:val="009209F1"/>
    <w:rsid w:val="00980C69"/>
    <w:rsid w:val="00982061"/>
    <w:rsid w:val="009B11BC"/>
    <w:rsid w:val="009B7AC2"/>
    <w:rsid w:val="009C0537"/>
    <w:rsid w:val="009E09FA"/>
    <w:rsid w:val="009E0D46"/>
    <w:rsid w:val="009F65CE"/>
    <w:rsid w:val="00A10AC1"/>
    <w:rsid w:val="00A16333"/>
    <w:rsid w:val="00A47FAE"/>
    <w:rsid w:val="00A500F3"/>
    <w:rsid w:val="00A508EC"/>
    <w:rsid w:val="00AA5725"/>
    <w:rsid w:val="00AF1E82"/>
    <w:rsid w:val="00B06C21"/>
    <w:rsid w:val="00B35403"/>
    <w:rsid w:val="00B35812"/>
    <w:rsid w:val="00B55E4B"/>
    <w:rsid w:val="00B73347"/>
    <w:rsid w:val="00B906E2"/>
    <w:rsid w:val="00B97D26"/>
    <w:rsid w:val="00BB2641"/>
    <w:rsid w:val="00BD488D"/>
    <w:rsid w:val="00BD7640"/>
    <w:rsid w:val="00C04AED"/>
    <w:rsid w:val="00C21E0A"/>
    <w:rsid w:val="00C23D15"/>
    <w:rsid w:val="00C23E29"/>
    <w:rsid w:val="00C4446C"/>
    <w:rsid w:val="00C56129"/>
    <w:rsid w:val="00C6554A"/>
    <w:rsid w:val="00C878EE"/>
    <w:rsid w:val="00CA3E82"/>
    <w:rsid w:val="00D31BB3"/>
    <w:rsid w:val="00D33F90"/>
    <w:rsid w:val="00D43352"/>
    <w:rsid w:val="00D61A3D"/>
    <w:rsid w:val="00D67A25"/>
    <w:rsid w:val="00D9337B"/>
    <w:rsid w:val="00DB58B3"/>
    <w:rsid w:val="00DB59E8"/>
    <w:rsid w:val="00DC0088"/>
    <w:rsid w:val="00DE461C"/>
    <w:rsid w:val="00DF66B1"/>
    <w:rsid w:val="00E0004B"/>
    <w:rsid w:val="00E001E3"/>
    <w:rsid w:val="00E106A4"/>
    <w:rsid w:val="00E23592"/>
    <w:rsid w:val="00E41B93"/>
    <w:rsid w:val="00E43881"/>
    <w:rsid w:val="00E64E9B"/>
    <w:rsid w:val="00E82C69"/>
    <w:rsid w:val="00E8652C"/>
    <w:rsid w:val="00ED24C2"/>
    <w:rsid w:val="00ED7C44"/>
    <w:rsid w:val="00EE0758"/>
    <w:rsid w:val="00EF76E9"/>
    <w:rsid w:val="00F14E42"/>
    <w:rsid w:val="00F17998"/>
    <w:rsid w:val="00F24D2E"/>
    <w:rsid w:val="00F67889"/>
    <w:rsid w:val="00F67EA2"/>
    <w:rsid w:val="00F90930"/>
    <w:rsid w:val="00FB0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3ADA8"/>
  <w15:chartTrackingRefBased/>
  <w15:docId w15:val="{98CF54FB-9E0B-46C5-AA87-E024C756B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A25"/>
    <w:rPr>
      <w:rFonts w:ascii="Times New Roman" w:hAnsi="Times New Roman"/>
    </w:rPr>
  </w:style>
  <w:style w:type="paragraph" w:styleId="Heading1">
    <w:name w:val="heading 1"/>
    <w:basedOn w:val="Normal"/>
    <w:next w:val="Normal"/>
    <w:link w:val="Heading1Char"/>
    <w:uiPriority w:val="9"/>
    <w:qFormat/>
    <w:rsid w:val="00982061"/>
    <w:pPr>
      <w:keepNext/>
      <w:keepLines/>
      <w:spacing w:before="600" w:after="60"/>
      <w:contextualSpacing/>
      <w:outlineLvl w:val="0"/>
    </w:pPr>
    <w:rPr>
      <w:rFonts w:eastAsiaTheme="majorEastAsia" w:cstheme="majorBidi"/>
      <w:color w:val="007789" w:themeColor="accent1" w:themeShade="BF"/>
      <w:sz w:val="32"/>
      <w:u w:val="single"/>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061"/>
    <w:rPr>
      <w:rFonts w:ascii="Times New Roman" w:eastAsiaTheme="majorEastAsia" w:hAnsi="Times New Roman" w:cstheme="majorBidi"/>
      <w:color w:val="007789" w:themeColor="accent1" w:themeShade="BF"/>
      <w:sz w:val="32"/>
      <w:u w:val="single"/>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Spacing">
    <w:name w:val="No Spacing"/>
    <w:uiPriority w:val="1"/>
    <w:qFormat/>
    <w:rsid w:val="00C56129"/>
    <w:pPr>
      <w:spacing w:before="0" w:after="0" w:line="240" w:lineRule="auto"/>
    </w:pPr>
    <w:rPr>
      <w:rFonts w:ascii="Constantia" w:eastAsia="Constantia" w:hAnsi="Constantia" w:cs="Constantia"/>
      <w:color w:val="595959"/>
      <w:lang w:bidi="kn-IN"/>
    </w:rPr>
  </w:style>
  <w:style w:type="paragraph" w:styleId="ListParagraph">
    <w:name w:val="List Paragraph"/>
    <w:basedOn w:val="Normal"/>
    <w:uiPriority w:val="34"/>
    <w:unhideWhenUsed/>
    <w:qFormat/>
    <w:rsid w:val="001E0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3169">
      <w:bodyDiv w:val="1"/>
      <w:marLeft w:val="0"/>
      <w:marRight w:val="0"/>
      <w:marTop w:val="0"/>
      <w:marBottom w:val="0"/>
      <w:divBdr>
        <w:top w:val="none" w:sz="0" w:space="0" w:color="auto"/>
        <w:left w:val="none" w:sz="0" w:space="0" w:color="auto"/>
        <w:bottom w:val="none" w:sz="0" w:space="0" w:color="auto"/>
        <w:right w:val="none" w:sz="0" w:space="0" w:color="auto"/>
      </w:divBdr>
    </w:div>
    <w:div w:id="406419509">
      <w:bodyDiv w:val="1"/>
      <w:marLeft w:val="0"/>
      <w:marRight w:val="0"/>
      <w:marTop w:val="0"/>
      <w:marBottom w:val="0"/>
      <w:divBdr>
        <w:top w:val="none" w:sz="0" w:space="0" w:color="auto"/>
        <w:left w:val="none" w:sz="0" w:space="0" w:color="auto"/>
        <w:bottom w:val="none" w:sz="0" w:space="0" w:color="auto"/>
        <w:right w:val="none" w:sz="0" w:space="0" w:color="auto"/>
      </w:divBdr>
    </w:div>
    <w:div w:id="462384910">
      <w:bodyDiv w:val="1"/>
      <w:marLeft w:val="0"/>
      <w:marRight w:val="0"/>
      <w:marTop w:val="0"/>
      <w:marBottom w:val="0"/>
      <w:divBdr>
        <w:top w:val="none" w:sz="0" w:space="0" w:color="auto"/>
        <w:left w:val="none" w:sz="0" w:space="0" w:color="auto"/>
        <w:bottom w:val="none" w:sz="0" w:space="0" w:color="auto"/>
        <w:right w:val="none" w:sz="0" w:space="0" w:color="auto"/>
      </w:divBdr>
    </w:div>
    <w:div w:id="691423078">
      <w:bodyDiv w:val="1"/>
      <w:marLeft w:val="0"/>
      <w:marRight w:val="0"/>
      <w:marTop w:val="0"/>
      <w:marBottom w:val="0"/>
      <w:divBdr>
        <w:top w:val="none" w:sz="0" w:space="0" w:color="auto"/>
        <w:left w:val="none" w:sz="0" w:space="0" w:color="auto"/>
        <w:bottom w:val="none" w:sz="0" w:space="0" w:color="auto"/>
        <w:right w:val="none" w:sz="0" w:space="0" w:color="auto"/>
      </w:divBdr>
      <w:divsChild>
        <w:div w:id="1544170822">
          <w:marLeft w:val="0"/>
          <w:marRight w:val="0"/>
          <w:marTop w:val="0"/>
          <w:marBottom w:val="0"/>
          <w:divBdr>
            <w:top w:val="single" w:sz="2" w:space="0" w:color="D9D9E3"/>
            <w:left w:val="single" w:sz="2" w:space="0" w:color="D9D9E3"/>
            <w:bottom w:val="single" w:sz="2" w:space="0" w:color="D9D9E3"/>
            <w:right w:val="single" w:sz="2" w:space="0" w:color="D9D9E3"/>
          </w:divBdr>
          <w:divsChild>
            <w:div w:id="2035383257">
              <w:marLeft w:val="0"/>
              <w:marRight w:val="0"/>
              <w:marTop w:val="0"/>
              <w:marBottom w:val="0"/>
              <w:divBdr>
                <w:top w:val="single" w:sz="2" w:space="0" w:color="D9D9E3"/>
                <w:left w:val="single" w:sz="2" w:space="0" w:color="D9D9E3"/>
                <w:bottom w:val="single" w:sz="2" w:space="0" w:color="D9D9E3"/>
                <w:right w:val="single" w:sz="2" w:space="0" w:color="D9D9E3"/>
              </w:divBdr>
              <w:divsChild>
                <w:div w:id="1406299460">
                  <w:marLeft w:val="0"/>
                  <w:marRight w:val="0"/>
                  <w:marTop w:val="0"/>
                  <w:marBottom w:val="0"/>
                  <w:divBdr>
                    <w:top w:val="single" w:sz="2" w:space="0" w:color="D9D9E3"/>
                    <w:left w:val="single" w:sz="2" w:space="0" w:color="D9D9E3"/>
                    <w:bottom w:val="single" w:sz="2" w:space="0" w:color="D9D9E3"/>
                    <w:right w:val="single" w:sz="2" w:space="0" w:color="D9D9E3"/>
                  </w:divBdr>
                  <w:divsChild>
                    <w:div w:id="1873837207">
                      <w:marLeft w:val="0"/>
                      <w:marRight w:val="0"/>
                      <w:marTop w:val="0"/>
                      <w:marBottom w:val="0"/>
                      <w:divBdr>
                        <w:top w:val="single" w:sz="2" w:space="0" w:color="D9D9E3"/>
                        <w:left w:val="single" w:sz="2" w:space="0" w:color="D9D9E3"/>
                        <w:bottom w:val="single" w:sz="2" w:space="0" w:color="D9D9E3"/>
                        <w:right w:val="single" w:sz="2" w:space="0" w:color="D9D9E3"/>
                      </w:divBdr>
                      <w:divsChild>
                        <w:div w:id="366489129">
                          <w:marLeft w:val="0"/>
                          <w:marRight w:val="0"/>
                          <w:marTop w:val="0"/>
                          <w:marBottom w:val="0"/>
                          <w:divBdr>
                            <w:top w:val="single" w:sz="2" w:space="0" w:color="auto"/>
                            <w:left w:val="single" w:sz="2" w:space="0" w:color="auto"/>
                            <w:bottom w:val="single" w:sz="6" w:space="0" w:color="auto"/>
                            <w:right w:val="single" w:sz="2" w:space="0" w:color="auto"/>
                          </w:divBdr>
                          <w:divsChild>
                            <w:div w:id="67654946">
                              <w:marLeft w:val="0"/>
                              <w:marRight w:val="0"/>
                              <w:marTop w:val="100"/>
                              <w:marBottom w:val="100"/>
                              <w:divBdr>
                                <w:top w:val="single" w:sz="2" w:space="0" w:color="D9D9E3"/>
                                <w:left w:val="single" w:sz="2" w:space="0" w:color="D9D9E3"/>
                                <w:bottom w:val="single" w:sz="2" w:space="0" w:color="D9D9E3"/>
                                <w:right w:val="single" w:sz="2" w:space="0" w:color="D9D9E3"/>
                              </w:divBdr>
                              <w:divsChild>
                                <w:div w:id="391196942">
                                  <w:marLeft w:val="0"/>
                                  <w:marRight w:val="0"/>
                                  <w:marTop w:val="0"/>
                                  <w:marBottom w:val="0"/>
                                  <w:divBdr>
                                    <w:top w:val="single" w:sz="2" w:space="0" w:color="D9D9E3"/>
                                    <w:left w:val="single" w:sz="2" w:space="0" w:color="D9D9E3"/>
                                    <w:bottom w:val="single" w:sz="2" w:space="0" w:color="D9D9E3"/>
                                    <w:right w:val="single" w:sz="2" w:space="0" w:color="D9D9E3"/>
                                  </w:divBdr>
                                  <w:divsChild>
                                    <w:div w:id="1840996599">
                                      <w:marLeft w:val="0"/>
                                      <w:marRight w:val="0"/>
                                      <w:marTop w:val="0"/>
                                      <w:marBottom w:val="0"/>
                                      <w:divBdr>
                                        <w:top w:val="single" w:sz="2" w:space="0" w:color="D9D9E3"/>
                                        <w:left w:val="single" w:sz="2" w:space="0" w:color="D9D9E3"/>
                                        <w:bottom w:val="single" w:sz="2" w:space="0" w:color="D9D9E3"/>
                                        <w:right w:val="single" w:sz="2" w:space="0" w:color="D9D9E3"/>
                                      </w:divBdr>
                                      <w:divsChild>
                                        <w:div w:id="18288734">
                                          <w:marLeft w:val="0"/>
                                          <w:marRight w:val="0"/>
                                          <w:marTop w:val="0"/>
                                          <w:marBottom w:val="0"/>
                                          <w:divBdr>
                                            <w:top w:val="single" w:sz="2" w:space="0" w:color="D9D9E3"/>
                                            <w:left w:val="single" w:sz="2" w:space="0" w:color="D9D9E3"/>
                                            <w:bottom w:val="single" w:sz="2" w:space="0" w:color="D9D9E3"/>
                                            <w:right w:val="single" w:sz="2" w:space="0" w:color="D9D9E3"/>
                                          </w:divBdr>
                                          <w:divsChild>
                                            <w:div w:id="951979429">
                                              <w:marLeft w:val="0"/>
                                              <w:marRight w:val="0"/>
                                              <w:marTop w:val="0"/>
                                              <w:marBottom w:val="0"/>
                                              <w:divBdr>
                                                <w:top w:val="single" w:sz="2" w:space="0" w:color="D9D9E3"/>
                                                <w:left w:val="single" w:sz="2" w:space="0" w:color="D9D9E3"/>
                                                <w:bottom w:val="single" w:sz="2" w:space="0" w:color="D9D9E3"/>
                                                <w:right w:val="single" w:sz="2" w:space="0" w:color="D9D9E3"/>
                                              </w:divBdr>
                                              <w:divsChild>
                                                <w:div w:id="803503961">
                                                  <w:marLeft w:val="0"/>
                                                  <w:marRight w:val="0"/>
                                                  <w:marTop w:val="0"/>
                                                  <w:marBottom w:val="0"/>
                                                  <w:divBdr>
                                                    <w:top w:val="single" w:sz="2" w:space="0" w:color="D9D9E3"/>
                                                    <w:left w:val="single" w:sz="2" w:space="0" w:color="D9D9E3"/>
                                                    <w:bottom w:val="single" w:sz="2" w:space="0" w:color="D9D9E3"/>
                                                    <w:right w:val="single" w:sz="2" w:space="0" w:color="D9D9E3"/>
                                                  </w:divBdr>
                                                  <w:divsChild>
                                                    <w:div w:id="6869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1347665">
          <w:marLeft w:val="0"/>
          <w:marRight w:val="0"/>
          <w:marTop w:val="0"/>
          <w:marBottom w:val="0"/>
          <w:divBdr>
            <w:top w:val="none" w:sz="0" w:space="0" w:color="auto"/>
            <w:left w:val="none" w:sz="0" w:space="0" w:color="auto"/>
            <w:bottom w:val="none" w:sz="0" w:space="0" w:color="auto"/>
            <w:right w:val="none" w:sz="0" w:space="0" w:color="auto"/>
          </w:divBdr>
        </w:div>
      </w:divsChild>
    </w:div>
    <w:div w:id="1230767764">
      <w:bodyDiv w:val="1"/>
      <w:marLeft w:val="0"/>
      <w:marRight w:val="0"/>
      <w:marTop w:val="0"/>
      <w:marBottom w:val="0"/>
      <w:divBdr>
        <w:top w:val="none" w:sz="0" w:space="0" w:color="auto"/>
        <w:left w:val="none" w:sz="0" w:space="0" w:color="auto"/>
        <w:bottom w:val="none" w:sz="0" w:space="0" w:color="auto"/>
        <w:right w:val="none" w:sz="0" w:space="0" w:color="auto"/>
      </w:divBdr>
    </w:div>
    <w:div w:id="17528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953\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94</TotalTime>
  <Pages>33</Pages>
  <Words>594</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Shereen Rio Jasmin</dc:creator>
  <cp:keywords/>
  <dc:description/>
  <cp:lastModifiedBy>Shereen Rio Jasmin</cp:lastModifiedBy>
  <cp:revision>12</cp:revision>
  <dcterms:created xsi:type="dcterms:W3CDTF">2023-10-29T15:48:00Z</dcterms:created>
  <dcterms:modified xsi:type="dcterms:W3CDTF">2023-11-10T06:52:00Z</dcterms:modified>
</cp:coreProperties>
</file>